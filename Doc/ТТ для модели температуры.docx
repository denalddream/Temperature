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6334" w14:textId="67A08160" w:rsidR="00283166" w:rsidRPr="00283166" w:rsidRDefault="00283166" w:rsidP="00283166">
      <w:pPr>
        <w:pStyle w:val="1"/>
      </w:pPr>
      <w:r w:rsidRPr="00283166">
        <w:t>Введение</w:t>
      </w:r>
    </w:p>
    <w:p w14:paraId="6C0D7C55" w14:textId="099C14E1" w:rsidR="00283166" w:rsidRPr="00283166" w:rsidRDefault="00283166" w:rsidP="00283166">
      <w:pPr>
        <w:pStyle w:val="2"/>
      </w:pPr>
      <w:r w:rsidRPr="00283166">
        <w:t>Назначение системы</w:t>
      </w:r>
    </w:p>
    <w:p w14:paraId="5C67BCCB" w14:textId="7116F9C1" w:rsidR="00283166" w:rsidRPr="00283166" w:rsidRDefault="00283166" w:rsidP="00283166">
      <w:pPr>
        <w:pStyle w:val="76"/>
      </w:pPr>
      <w:r w:rsidRPr="00283166">
        <w:t xml:space="preserve">Система предназначена для обеспечения математических моделей в среде динамического </w:t>
      </w:r>
      <w:r w:rsidRPr="006F0608">
        <w:t xml:space="preserve">моделирования </w:t>
      </w:r>
      <w:proofErr w:type="spellStart"/>
      <w:r w:rsidRPr="006F0608">
        <w:t>SimInTech</w:t>
      </w:r>
      <w:proofErr w:type="spellEnd"/>
      <w:r w:rsidRPr="006F0608">
        <w:t xml:space="preserve"> актуальными</w:t>
      </w:r>
      <w:r w:rsidRPr="00283166">
        <w:t xml:space="preserve"> метеорологическими данными в режиме реального времени. Реализация представляет собой программно-аппаратный комплекс, где Python-скрипт выступает в роли коммуникационного шлюза, а визуализация и управление осуществляются средствами </w:t>
      </w:r>
      <w:proofErr w:type="spellStart"/>
      <w:r w:rsidRPr="00283166">
        <w:t>SimInTech</w:t>
      </w:r>
      <w:proofErr w:type="spellEnd"/>
      <w:r w:rsidRPr="00283166">
        <w:t>.</w:t>
      </w:r>
    </w:p>
    <w:p w14:paraId="12C2A884" w14:textId="47BF7605" w:rsidR="00283166" w:rsidRPr="00283166" w:rsidRDefault="00283166" w:rsidP="00283166">
      <w:pPr>
        <w:pStyle w:val="2"/>
      </w:pPr>
      <w:r w:rsidRPr="00283166">
        <w:t>Область применения</w:t>
      </w:r>
    </w:p>
    <w:p w14:paraId="50C79197" w14:textId="2D799C54" w:rsidR="00283166" w:rsidRPr="00283166" w:rsidRDefault="00283166" w:rsidP="00283166">
      <w:pPr>
        <w:pStyle w:val="71"/>
      </w:pPr>
      <w:r w:rsidRPr="00283166">
        <w:t>Стенд полунатурного моделирования.</w:t>
      </w:r>
    </w:p>
    <w:p w14:paraId="2D912194" w14:textId="77777777" w:rsidR="00283166" w:rsidRPr="00283166" w:rsidRDefault="00283166" w:rsidP="00283166">
      <w:pPr>
        <w:pStyle w:val="71"/>
      </w:pPr>
      <w:r w:rsidRPr="00283166">
        <w:t>Отладка алгоритмов управления с учетом возмущений внешней среды.</w:t>
      </w:r>
    </w:p>
    <w:p w14:paraId="3296DE3E" w14:textId="6481A65D" w:rsidR="00283166" w:rsidRPr="00283166" w:rsidRDefault="00283166" w:rsidP="00283166">
      <w:pPr>
        <w:pStyle w:val="71"/>
      </w:pPr>
      <w:r w:rsidRPr="00283166">
        <w:t xml:space="preserve">Визуализация погодных условий на мнемосхемах </w:t>
      </w:r>
      <w:proofErr w:type="spellStart"/>
      <w:r w:rsidRPr="00283166">
        <w:t>SimInTech</w:t>
      </w:r>
      <w:proofErr w:type="spellEnd"/>
      <w:r w:rsidRPr="00283166">
        <w:t>.</w:t>
      </w:r>
    </w:p>
    <w:p w14:paraId="60D8CF28" w14:textId="1A55CF5B" w:rsidR="00283166" w:rsidRPr="00283166" w:rsidRDefault="00283166" w:rsidP="00283166">
      <w:pPr>
        <w:pStyle w:val="1"/>
      </w:pPr>
      <w:r w:rsidRPr="00283166">
        <w:lastRenderedPageBreak/>
        <w:t>Архитектура системы</w:t>
      </w:r>
    </w:p>
    <w:p w14:paraId="78901B2D" w14:textId="77777777" w:rsidR="00283166" w:rsidRPr="00283166" w:rsidRDefault="00283166" w:rsidP="00283166">
      <w:pPr>
        <w:pStyle w:val="76"/>
      </w:pPr>
      <w:r w:rsidRPr="00283166">
        <w:t>Система состоит из двух взаимодействующих компонентов:</w:t>
      </w:r>
    </w:p>
    <w:p w14:paraId="4B6F91E5" w14:textId="77777777" w:rsidR="00283166" w:rsidRPr="00283166" w:rsidRDefault="00283166" w:rsidP="00283166">
      <w:pPr>
        <w:pStyle w:val="71"/>
      </w:pPr>
      <w:r w:rsidRPr="00283166">
        <w:t xml:space="preserve">Среда </w:t>
      </w:r>
      <w:proofErr w:type="spellStart"/>
      <w:r w:rsidRPr="00283166">
        <w:t>SimInTech</w:t>
      </w:r>
      <w:proofErr w:type="spellEnd"/>
      <w:r w:rsidRPr="00283166">
        <w:t xml:space="preserve"> (Клиент + Интерфейс):</w:t>
      </w:r>
    </w:p>
    <w:p w14:paraId="123CE479" w14:textId="77777777" w:rsidR="00283166" w:rsidRPr="00283166" w:rsidRDefault="00283166" w:rsidP="00283166">
      <w:pPr>
        <w:pStyle w:val="72"/>
      </w:pPr>
      <w:r w:rsidRPr="00283166">
        <w:t>Генерирует географические координаты объекта.</w:t>
      </w:r>
    </w:p>
    <w:p w14:paraId="4515A71C" w14:textId="77777777" w:rsidR="00283166" w:rsidRPr="00283166" w:rsidRDefault="00283166" w:rsidP="00283166">
      <w:pPr>
        <w:pStyle w:val="72"/>
      </w:pPr>
      <w:r w:rsidRPr="00283166">
        <w:t>Осуществляет прием погодных данных по UDP.</w:t>
      </w:r>
    </w:p>
    <w:p w14:paraId="6AB8BD01" w14:textId="77777777" w:rsidR="00283166" w:rsidRPr="00283166" w:rsidRDefault="00283166" w:rsidP="00283166">
      <w:pPr>
        <w:pStyle w:val="72"/>
      </w:pPr>
      <w:r w:rsidRPr="006F0608">
        <w:t>Реализует графический интерфейс (GUI)</w:t>
      </w:r>
      <w:r w:rsidRPr="00283166">
        <w:t xml:space="preserve"> для отображения данных оператору.</w:t>
      </w:r>
    </w:p>
    <w:p w14:paraId="4C37B56A" w14:textId="77777777" w:rsidR="00283166" w:rsidRPr="00283166" w:rsidRDefault="00283166" w:rsidP="00283166">
      <w:pPr>
        <w:pStyle w:val="72"/>
      </w:pPr>
      <w:r w:rsidRPr="00283166">
        <w:t>Передает физические параметры (давление, плотность, ветер) в математическую модель.</w:t>
      </w:r>
    </w:p>
    <w:p w14:paraId="10378C7C" w14:textId="77777777" w:rsidR="00283166" w:rsidRPr="00283166" w:rsidRDefault="00283166" w:rsidP="00283166">
      <w:pPr>
        <w:pStyle w:val="71"/>
      </w:pPr>
      <w:r w:rsidRPr="00283166">
        <w:t>Python-скрипт (Сервер данных / Шлюз):</w:t>
      </w:r>
    </w:p>
    <w:p w14:paraId="3E1536E1" w14:textId="77777777" w:rsidR="00283166" w:rsidRPr="00283166" w:rsidRDefault="00283166" w:rsidP="00283166">
      <w:pPr>
        <w:pStyle w:val="72"/>
      </w:pPr>
      <w:r w:rsidRPr="00283166">
        <w:t>Работает в фоновом/консольном режиме (без собственного GUI).</w:t>
      </w:r>
    </w:p>
    <w:p w14:paraId="4EE73AAB" w14:textId="77777777" w:rsidR="00283166" w:rsidRPr="00283166" w:rsidRDefault="00283166" w:rsidP="00283166">
      <w:pPr>
        <w:pStyle w:val="72"/>
      </w:pPr>
      <w:r w:rsidRPr="00283166">
        <w:t>Принимает координаты по UDP.</w:t>
      </w:r>
    </w:p>
    <w:p w14:paraId="17C27F4D" w14:textId="77777777" w:rsidR="00283166" w:rsidRPr="00283166" w:rsidRDefault="00283166" w:rsidP="00283166">
      <w:pPr>
        <w:pStyle w:val="72"/>
      </w:pPr>
      <w:r w:rsidRPr="00283166">
        <w:t>Выполняет запросы к внешнему метеорологическому API.</w:t>
      </w:r>
    </w:p>
    <w:p w14:paraId="1B9A63E6" w14:textId="3DAAAC71" w:rsidR="00283166" w:rsidRPr="00283166" w:rsidRDefault="00283166" w:rsidP="00283166">
      <w:pPr>
        <w:pStyle w:val="72"/>
      </w:pPr>
      <w:r w:rsidRPr="00283166">
        <w:t xml:space="preserve">Отправляет обработанные данные обратно в </w:t>
      </w:r>
      <w:proofErr w:type="spellStart"/>
      <w:r w:rsidRPr="00283166">
        <w:t>SimInTech</w:t>
      </w:r>
      <w:proofErr w:type="spellEnd"/>
      <w:r w:rsidR="00B03863">
        <w:t xml:space="preserve"> </w:t>
      </w:r>
      <w:r w:rsidR="00B03863" w:rsidRPr="00283166">
        <w:t>по UDP</w:t>
      </w:r>
      <w:r w:rsidRPr="00283166">
        <w:t>.</w:t>
      </w:r>
    </w:p>
    <w:p w14:paraId="00B33524" w14:textId="670B82EA" w:rsidR="00283166" w:rsidRPr="00283166" w:rsidRDefault="00283166" w:rsidP="00283166">
      <w:pPr>
        <w:pStyle w:val="1"/>
      </w:pPr>
      <w:r w:rsidRPr="00283166">
        <w:lastRenderedPageBreak/>
        <w:t>Функциональные требования к Python-шлюзу</w:t>
      </w:r>
    </w:p>
    <w:p w14:paraId="760A5F2C" w14:textId="6B1D4212" w:rsidR="00283166" w:rsidRPr="00283166" w:rsidRDefault="00283166" w:rsidP="00283166">
      <w:pPr>
        <w:pStyle w:val="2"/>
      </w:pPr>
      <w:r w:rsidRPr="00283166">
        <w:t>Режим работы</w:t>
      </w:r>
    </w:p>
    <w:p w14:paraId="06F20490" w14:textId="77777777" w:rsidR="00283166" w:rsidRPr="00283166" w:rsidRDefault="00283166" w:rsidP="00283166">
      <w:pPr>
        <w:pStyle w:val="76"/>
      </w:pPr>
      <w:r w:rsidRPr="00283166">
        <w:t>Приложение должно быть консольным (CLI).</w:t>
      </w:r>
    </w:p>
    <w:p w14:paraId="0DA5C4C8" w14:textId="160AE3ED" w:rsidR="00283166" w:rsidRPr="00283166" w:rsidRDefault="00283166" w:rsidP="00283166">
      <w:pPr>
        <w:pStyle w:val="76"/>
      </w:pPr>
      <w:r w:rsidRPr="00283166">
        <w:t>Вывод информации о статусе работы, полученных координатах и ошибках осуществляется в стандартный поток вывода для контроля работоспособности.</w:t>
      </w:r>
    </w:p>
    <w:p w14:paraId="2B7AF68A" w14:textId="66639C5F" w:rsidR="00283166" w:rsidRPr="00283166" w:rsidRDefault="00283166" w:rsidP="00283166">
      <w:pPr>
        <w:pStyle w:val="2"/>
      </w:pPr>
      <w:r w:rsidRPr="00283166">
        <w:t>Сетевое взаимодействие (UDP)</w:t>
      </w:r>
    </w:p>
    <w:p w14:paraId="2750C35B" w14:textId="77777777" w:rsidR="00283166" w:rsidRPr="006F0608" w:rsidRDefault="00283166" w:rsidP="00283166">
      <w:pPr>
        <w:pStyle w:val="71"/>
      </w:pPr>
      <w:r w:rsidRPr="006F0608">
        <w:t>Входной канал (Прием координат):</w:t>
      </w:r>
    </w:p>
    <w:p w14:paraId="60634EE0" w14:textId="77777777" w:rsidR="00283166" w:rsidRPr="006F0608" w:rsidRDefault="00283166" w:rsidP="00283166">
      <w:pPr>
        <w:pStyle w:val="72"/>
      </w:pPr>
      <w:r w:rsidRPr="006F0608">
        <w:t>Порт: 6502</w:t>
      </w:r>
    </w:p>
    <w:p w14:paraId="5CD5D8E4" w14:textId="77777777" w:rsidR="00283166" w:rsidRPr="006F0608" w:rsidRDefault="00283166" w:rsidP="00283166">
      <w:pPr>
        <w:pStyle w:val="72"/>
      </w:pPr>
      <w:r w:rsidRPr="006F0608">
        <w:t>Адрес: 0.0.0.0 (прослушивание всех интерфейсов)</w:t>
      </w:r>
    </w:p>
    <w:p w14:paraId="12EE83CA" w14:textId="77777777" w:rsidR="00283166" w:rsidRPr="006F0608" w:rsidRDefault="00283166" w:rsidP="00283166">
      <w:pPr>
        <w:pStyle w:val="72"/>
      </w:pPr>
      <w:r w:rsidRPr="006F0608">
        <w:t>Формат данных: Бинарный пакет (</w:t>
      </w:r>
      <w:proofErr w:type="spellStart"/>
      <w:r w:rsidRPr="006F0608">
        <w:t>double</w:t>
      </w:r>
      <w:proofErr w:type="spellEnd"/>
      <w:r w:rsidRPr="006F0608">
        <w:t xml:space="preserve">, </w:t>
      </w:r>
      <w:proofErr w:type="spellStart"/>
      <w:r w:rsidRPr="006F0608">
        <w:t>double</w:t>
      </w:r>
      <w:proofErr w:type="spellEnd"/>
      <w:r w:rsidRPr="006F0608">
        <w:t>) или JSON.</w:t>
      </w:r>
    </w:p>
    <w:p w14:paraId="63429181" w14:textId="77777777" w:rsidR="00283166" w:rsidRPr="006F0608" w:rsidRDefault="00283166" w:rsidP="00283166">
      <w:pPr>
        <w:pStyle w:val="72"/>
      </w:pPr>
      <w:r w:rsidRPr="006F0608">
        <w:t>Логика</w:t>
      </w:r>
      <w:proofErr w:type="gramStart"/>
      <w:r w:rsidRPr="006F0608">
        <w:t>: При</w:t>
      </w:r>
      <w:proofErr w:type="gramEnd"/>
      <w:r w:rsidRPr="006F0608">
        <w:t xml:space="preserve"> получении пакета обновлять внутренние переменные широты и долготы для следующего запроса погоды.</w:t>
      </w:r>
    </w:p>
    <w:p w14:paraId="0BD4F9C1" w14:textId="77777777" w:rsidR="00283166" w:rsidRPr="006F0608" w:rsidRDefault="00283166" w:rsidP="00283166">
      <w:pPr>
        <w:pStyle w:val="71"/>
      </w:pPr>
      <w:r w:rsidRPr="006F0608">
        <w:t>Выходной канал (Передача погоды):</w:t>
      </w:r>
    </w:p>
    <w:p w14:paraId="047E0635" w14:textId="77777777" w:rsidR="00283166" w:rsidRPr="006F0608" w:rsidRDefault="00283166" w:rsidP="00283166">
      <w:pPr>
        <w:pStyle w:val="72"/>
      </w:pPr>
      <w:r w:rsidRPr="006F0608">
        <w:t>Порт: 6501</w:t>
      </w:r>
    </w:p>
    <w:p w14:paraId="71C0CF5B" w14:textId="77777777" w:rsidR="00283166" w:rsidRPr="006F0608" w:rsidRDefault="00283166" w:rsidP="00283166">
      <w:pPr>
        <w:pStyle w:val="72"/>
      </w:pPr>
      <w:r w:rsidRPr="006F0608">
        <w:t>Адрес: 127.0.0.1 (</w:t>
      </w:r>
      <w:proofErr w:type="spellStart"/>
      <w:r w:rsidRPr="006F0608">
        <w:t>localhost</w:t>
      </w:r>
      <w:proofErr w:type="spellEnd"/>
      <w:r w:rsidRPr="006F0608">
        <w:t>)</w:t>
      </w:r>
    </w:p>
    <w:p w14:paraId="0CDFC76E" w14:textId="77777777" w:rsidR="00283166" w:rsidRPr="006F0608" w:rsidRDefault="00283166" w:rsidP="00283166">
      <w:pPr>
        <w:pStyle w:val="72"/>
      </w:pPr>
      <w:r w:rsidRPr="006F0608">
        <w:t>Частота отправки: 1 раз в 10 секунд (синхронно с циклом запроса API).</w:t>
      </w:r>
    </w:p>
    <w:p w14:paraId="7FF273B1" w14:textId="490D7BF8" w:rsidR="00283166" w:rsidRPr="006F0608" w:rsidRDefault="00283166" w:rsidP="00283166">
      <w:pPr>
        <w:pStyle w:val="72"/>
      </w:pPr>
      <w:r w:rsidRPr="006F0608">
        <w:t>Формат данных</w:t>
      </w:r>
      <w:proofErr w:type="gramStart"/>
      <w:r w:rsidRPr="006F0608">
        <w:t>: Строго</w:t>
      </w:r>
      <w:proofErr w:type="gramEnd"/>
      <w:r w:rsidRPr="006F0608">
        <w:t xml:space="preserve"> структурированный бинарный пакет</w:t>
      </w:r>
      <w:r w:rsidRPr="006F0608">
        <w:t>.</w:t>
      </w:r>
    </w:p>
    <w:p w14:paraId="134D3800" w14:textId="01459060" w:rsidR="00283166" w:rsidRPr="006F0608" w:rsidRDefault="00283166" w:rsidP="00283166">
      <w:pPr>
        <w:pStyle w:val="2"/>
      </w:pPr>
      <w:r w:rsidRPr="006F0608">
        <w:t>Логика обработки данных</w:t>
      </w:r>
    </w:p>
    <w:p w14:paraId="146A24A8" w14:textId="77777777" w:rsidR="00283166" w:rsidRPr="006F0608" w:rsidRDefault="00283166" w:rsidP="00283166">
      <w:pPr>
        <w:pStyle w:val="71"/>
      </w:pPr>
      <w:r w:rsidRPr="006F0608">
        <w:t xml:space="preserve">Источник данных: </w:t>
      </w:r>
      <w:proofErr w:type="spellStart"/>
      <w:r w:rsidRPr="006F0608">
        <w:t>OpenWeatherMap</w:t>
      </w:r>
      <w:proofErr w:type="spellEnd"/>
      <w:r w:rsidRPr="006F0608">
        <w:t xml:space="preserve"> API v2.5.</w:t>
      </w:r>
    </w:p>
    <w:p w14:paraId="470CED8A" w14:textId="77777777" w:rsidR="00283166" w:rsidRPr="006F0608" w:rsidRDefault="00283166" w:rsidP="00283166">
      <w:pPr>
        <w:pStyle w:val="71"/>
      </w:pPr>
      <w:r w:rsidRPr="006F0608">
        <w:t>Отказоустойчивость:</w:t>
      </w:r>
    </w:p>
    <w:p w14:paraId="56019CED" w14:textId="77777777" w:rsidR="00283166" w:rsidRPr="006F0608" w:rsidRDefault="00283166" w:rsidP="00283166">
      <w:pPr>
        <w:pStyle w:val="72"/>
      </w:pPr>
      <w:r w:rsidRPr="006F0608">
        <w:t>При сбое сети или ошибке API приложение не должно прекращать работу.</w:t>
      </w:r>
    </w:p>
    <w:p w14:paraId="16EE091E" w14:textId="5C822ACF" w:rsidR="00283166" w:rsidRPr="00283166" w:rsidRDefault="00283166" w:rsidP="00283166">
      <w:pPr>
        <w:pStyle w:val="72"/>
      </w:pPr>
      <w:r w:rsidRPr="006F0608">
        <w:t>Активируется режим "Симуляция": г</w:t>
      </w:r>
      <w:r w:rsidRPr="00283166">
        <w:t>енерация данных на основе последних успешных значений с добавлением случайного шума</w:t>
      </w:r>
      <w:r w:rsidR="00B03863">
        <w:t>.</w:t>
      </w:r>
    </w:p>
    <w:p w14:paraId="44E06F48" w14:textId="77777777" w:rsidR="00283166" w:rsidRPr="00283166" w:rsidRDefault="00283166" w:rsidP="00283166">
      <w:pPr>
        <w:pStyle w:val="72"/>
      </w:pPr>
      <w:r w:rsidRPr="00283166">
        <w:lastRenderedPageBreak/>
        <w:t>При восстановлении связи приложение автоматически возвращается к трансляции реальных данных.</w:t>
      </w:r>
    </w:p>
    <w:p w14:paraId="0D1F7B10" w14:textId="6726D846" w:rsidR="00283166" w:rsidRPr="00283166" w:rsidRDefault="00283166" w:rsidP="00283166">
      <w:pPr>
        <w:pStyle w:val="1"/>
      </w:pPr>
      <w:r w:rsidRPr="00283166">
        <w:lastRenderedPageBreak/>
        <w:t xml:space="preserve">Требования к реализации в </w:t>
      </w:r>
      <w:proofErr w:type="spellStart"/>
      <w:r w:rsidRPr="00283166">
        <w:t>SimInTech</w:t>
      </w:r>
      <w:proofErr w:type="spellEnd"/>
    </w:p>
    <w:p w14:paraId="0BC0BAA8" w14:textId="4978AD12" w:rsidR="00283166" w:rsidRPr="00283166" w:rsidRDefault="00283166" w:rsidP="00283166">
      <w:pPr>
        <w:pStyle w:val="2"/>
      </w:pPr>
      <w:r w:rsidRPr="00283166">
        <w:t>Логическая часть (Схема модели)</w:t>
      </w:r>
    </w:p>
    <w:p w14:paraId="7BC56817" w14:textId="77777777" w:rsidR="00283166" w:rsidRPr="00283166" w:rsidRDefault="00283166" w:rsidP="00283166">
      <w:pPr>
        <w:pStyle w:val="71"/>
      </w:pPr>
      <w:r w:rsidRPr="00283166">
        <w:t xml:space="preserve">Блок отправки (UDP </w:t>
      </w:r>
      <w:proofErr w:type="spellStart"/>
      <w:r w:rsidRPr="00283166">
        <w:t>Send</w:t>
      </w:r>
      <w:proofErr w:type="spellEnd"/>
      <w:r w:rsidRPr="00283166">
        <w:t>):</w:t>
      </w:r>
    </w:p>
    <w:p w14:paraId="5F3728E0" w14:textId="77777777" w:rsidR="00283166" w:rsidRPr="00283166" w:rsidRDefault="00283166" w:rsidP="00283166">
      <w:pPr>
        <w:pStyle w:val="72"/>
      </w:pPr>
      <w:r w:rsidRPr="00283166">
        <w:t>Упаковывает текущие координаты модели (широта, долгота).</w:t>
      </w:r>
    </w:p>
    <w:p w14:paraId="6227F037" w14:textId="77777777" w:rsidR="00283166" w:rsidRPr="00283166" w:rsidRDefault="00283166" w:rsidP="00283166">
      <w:pPr>
        <w:pStyle w:val="72"/>
      </w:pPr>
      <w:r w:rsidRPr="00283166">
        <w:t>Адрес назначения: 127.0.0.1:6502.</w:t>
      </w:r>
    </w:p>
    <w:p w14:paraId="31375BD4" w14:textId="77777777" w:rsidR="00283166" w:rsidRPr="00283166" w:rsidRDefault="00283166" w:rsidP="00283166">
      <w:pPr>
        <w:pStyle w:val="71"/>
      </w:pPr>
      <w:r w:rsidRPr="00283166">
        <w:t xml:space="preserve">Блок приема (UDP </w:t>
      </w:r>
      <w:proofErr w:type="spellStart"/>
      <w:r w:rsidRPr="00283166">
        <w:t>Recv</w:t>
      </w:r>
      <w:proofErr w:type="spellEnd"/>
      <w:r w:rsidRPr="00283166">
        <w:t>):</w:t>
      </w:r>
    </w:p>
    <w:p w14:paraId="33CA926F" w14:textId="77777777" w:rsidR="00283166" w:rsidRPr="00283166" w:rsidRDefault="00283166" w:rsidP="00283166">
      <w:pPr>
        <w:pStyle w:val="72"/>
      </w:pPr>
      <w:r w:rsidRPr="00283166">
        <w:t>Прослушивает порт 6501.</w:t>
      </w:r>
    </w:p>
    <w:p w14:paraId="7D606B8F" w14:textId="77777777" w:rsidR="00283166" w:rsidRPr="00283166" w:rsidRDefault="00283166" w:rsidP="00283166">
      <w:pPr>
        <w:pStyle w:val="72"/>
      </w:pPr>
      <w:r w:rsidRPr="00283166">
        <w:t xml:space="preserve">Распаковывает бинарный пакет, содержащий 5 сигналов типа </w:t>
      </w:r>
      <w:proofErr w:type="spellStart"/>
      <w:r w:rsidRPr="00283166">
        <w:t>double</w:t>
      </w:r>
      <w:proofErr w:type="spellEnd"/>
      <w:r w:rsidRPr="00283166">
        <w:t>.</w:t>
      </w:r>
    </w:p>
    <w:p w14:paraId="770B58D6" w14:textId="1BF9FC6B" w:rsidR="00283166" w:rsidRPr="00283166" w:rsidRDefault="00283166" w:rsidP="00283166">
      <w:pPr>
        <w:pStyle w:val="2"/>
      </w:pPr>
      <w:r w:rsidRPr="00283166">
        <w:t xml:space="preserve">Графический интерфейс (GUI </w:t>
      </w:r>
      <w:proofErr w:type="spellStart"/>
      <w:r w:rsidRPr="00283166">
        <w:t>SimInTech</w:t>
      </w:r>
      <w:proofErr w:type="spellEnd"/>
      <w:r w:rsidRPr="00283166">
        <w:t>)</w:t>
      </w:r>
    </w:p>
    <w:p w14:paraId="095C0EBE" w14:textId="77777777" w:rsidR="00283166" w:rsidRPr="00283166" w:rsidRDefault="00283166" w:rsidP="00283166">
      <w:pPr>
        <w:pStyle w:val="76"/>
      </w:pPr>
      <w:r w:rsidRPr="00283166">
        <w:t xml:space="preserve">На панели управления </w:t>
      </w:r>
      <w:proofErr w:type="spellStart"/>
      <w:r w:rsidRPr="00283166">
        <w:t>SimInTech</w:t>
      </w:r>
      <w:proofErr w:type="spellEnd"/>
      <w:r w:rsidRPr="00283166">
        <w:t xml:space="preserve"> должны быть реализованы следующие элементы индикации:</w:t>
      </w:r>
    </w:p>
    <w:p w14:paraId="2BAE5263" w14:textId="77777777" w:rsidR="00283166" w:rsidRPr="00283166" w:rsidRDefault="00283166" w:rsidP="00283166">
      <w:pPr>
        <w:pStyle w:val="71"/>
      </w:pPr>
      <w:r w:rsidRPr="00283166">
        <w:t xml:space="preserve">Текстовые индикаторы (Digital </w:t>
      </w:r>
      <w:proofErr w:type="spellStart"/>
      <w:r w:rsidRPr="00283166">
        <w:t>Displays</w:t>
      </w:r>
      <w:proofErr w:type="spellEnd"/>
      <w:r w:rsidRPr="00283166">
        <w:t>):</w:t>
      </w:r>
    </w:p>
    <w:p w14:paraId="599B5EC1" w14:textId="126F35B8" w:rsidR="00283166" w:rsidRPr="00283166" w:rsidRDefault="00283166" w:rsidP="00283166">
      <w:pPr>
        <w:pStyle w:val="72"/>
      </w:pPr>
      <w:r w:rsidRPr="00283166">
        <w:t>Температура, °C.</w:t>
      </w:r>
    </w:p>
    <w:p w14:paraId="388EF432" w14:textId="529FD757" w:rsidR="00283166" w:rsidRPr="00283166" w:rsidRDefault="00283166" w:rsidP="00283166">
      <w:pPr>
        <w:pStyle w:val="72"/>
      </w:pPr>
      <w:r w:rsidRPr="00283166">
        <w:t>Влажность</w:t>
      </w:r>
      <w:r w:rsidR="00B03863">
        <w:t xml:space="preserve">, </w:t>
      </w:r>
      <w:r w:rsidRPr="00283166">
        <w:t>%.</w:t>
      </w:r>
    </w:p>
    <w:p w14:paraId="5F3AF316" w14:textId="237727B4" w:rsidR="00283166" w:rsidRPr="00B03863" w:rsidRDefault="00283166" w:rsidP="00283166">
      <w:pPr>
        <w:pStyle w:val="72"/>
      </w:pPr>
      <w:r w:rsidRPr="00283166">
        <w:t>Давление</w:t>
      </w:r>
      <w:r w:rsidR="00B03863">
        <w:rPr>
          <w:lang w:val="en-US"/>
        </w:rPr>
        <w:t xml:space="preserve">, </w:t>
      </w:r>
      <w:proofErr w:type="spellStart"/>
      <w:r w:rsidR="00B03863">
        <w:rPr>
          <w:lang w:val="en-US"/>
        </w:rPr>
        <w:t>hPa</w:t>
      </w:r>
      <w:proofErr w:type="spellEnd"/>
      <w:r w:rsidRPr="00283166">
        <w:t>.</w:t>
      </w:r>
    </w:p>
    <w:p w14:paraId="46444823" w14:textId="42550CCA" w:rsidR="00B03863" w:rsidRDefault="00B03863" w:rsidP="00283166">
      <w:pPr>
        <w:pStyle w:val="72"/>
      </w:pPr>
      <w:r>
        <w:t>Скорость ветра, м/с</w:t>
      </w:r>
    </w:p>
    <w:p w14:paraId="309AA6CC" w14:textId="3885DCE1" w:rsidR="00B03863" w:rsidRPr="00283166" w:rsidRDefault="00B03863" w:rsidP="00283166">
      <w:pPr>
        <w:pStyle w:val="72"/>
      </w:pPr>
      <w:r>
        <w:t xml:space="preserve">Направление ветра, </w:t>
      </w:r>
      <w:r w:rsidRPr="00283166">
        <w:t>°</w:t>
      </w:r>
    </w:p>
    <w:p w14:paraId="738C736C" w14:textId="47DB5818" w:rsidR="00283166" w:rsidRPr="00283166" w:rsidRDefault="00B03863" w:rsidP="00283166">
      <w:pPr>
        <w:pStyle w:val="71"/>
      </w:pPr>
      <w:r>
        <w:t>Аналоговые индикаторы</w:t>
      </w:r>
      <w:r w:rsidR="00283166" w:rsidRPr="00283166">
        <w:t>:</w:t>
      </w:r>
    </w:p>
    <w:p w14:paraId="5FC05955" w14:textId="20F3BA10" w:rsidR="00B03863" w:rsidRDefault="00B03863" w:rsidP="00283166">
      <w:pPr>
        <w:pStyle w:val="72"/>
      </w:pPr>
      <w:r>
        <w:t xml:space="preserve">Линейная шкала </w:t>
      </w:r>
      <w:r>
        <w:t>для индикации</w:t>
      </w:r>
      <w:r>
        <w:t xml:space="preserve"> температуры</w:t>
      </w:r>
    </w:p>
    <w:p w14:paraId="016A2CF1" w14:textId="46EAD7F1" w:rsidR="00B03863" w:rsidRDefault="00B03863" w:rsidP="00B03863">
      <w:pPr>
        <w:pStyle w:val="72"/>
      </w:pPr>
      <w:r>
        <w:t xml:space="preserve">Стрелочный прибор для индикации </w:t>
      </w:r>
      <w:r>
        <w:t>влажности</w:t>
      </w:r>
    </w:p>
    <w:p w14:paraId="5F61A079" w14:textId="77777777" w:rsidR="00B03863" w:rsidRDefault="00B03863" w:rsidP="00B03863">
      <w:pPr>
        <w:pStyle w:val="72"/>
      </w:pPr>
      <w:r>
        <w:t>Стрелочный прибор для индикации давления</w:t>
      </w:r>
    </w:p>
    <w:p w14:paraId="6E34EDAB" w14:textId="688DB805" w:rsidR="00283166" w:rsidRPr="00283166" w:rsidRDefault="00B03863" w:rsidP="00283166">
      <w:pPr>
        <w:pStyle w:val="72"/>
      </w:pPr>
      <w:r w:rsidRPr="00283166">
        <w:t>Линейная шкала для скорости ветра</w:t>
      </w:r>
      <w:r w:rsidR="00283166" w:rsidRPr="00283166">
        <w:t>.</w:t>
      </w:r>
    </w:p>
    <w:p w14:paraId="7F8EA7A3" w14:textId="2D542254" w:rsidR="00283166" w:rsidRPr="00283166" w:rsidRDefault="00B03863" w:rsidP="00283166">
      <w:pPr>
        <w:pStyle w:val="72"/>
      </w:pPr>
      <w:r w:rsidRPr="00283166">
        <w:t>Векторная диаграмма или стрелочный прибор для отображения направления (0-360°)</w:t>
      </w:r>
      <w:r w:rsidR="00283166" w:rsidRPr="00283166">
        <w:t>.</w:t>
      </w:r>
    </w:p>
    <w:p w14:paraId="21962F79" w14:textId="3A8D3873" w:rsidR="00283166" w:rsidRPr="00283166" w:rsidRDefault="00283166" w:rsidP="00283166">
      <w:pPr>
        <w:pStyle w:val="1"/>
      </w:pPr>
      <w:r w:rsidRPr="00283166">
        <w:lastRenderedPageBreak/>
        <w:t>Протокол Интерфейса Данных (ICD)</w:t>
      </w:r>
    </w:p>
    <w:p w14:paraId="19A7F480" w14:textId="77777777" w:rsidR="00283166" w:rsidRPr="00283166" w:rsidRDefault="00283166" w:rsidP="00283166">
      <w:pPr>
        <w:pStyle w:val="76"/>
      </w:pPr>
      <w:r w:rsidRPr="00283166">
        <w:t xml:space="preserve">Обмен данными производится по протоколу UDP. Порядок байт: </w:t>
      </w:r>
      <w:r w:rsidRPr="00283166">
        <w:rPr>
          <w:b/>
          <w:bCs/>
        </w:rPr>
        <w:t xml:space="preserve">Little </w:t>
      </w:r>
      <w:proofErr w:type="spellStart"/>
      <w:r w:rsidRPr="00283166">
        <w:rPr>
          <w:b/>
          <w:bCs/>
        </w:rPr>
        <w:t>Endian</w:t>
      </w:r>
      <w:proofErr w:type="spellEnd"/>
      <w:r w:rsidRPr="00283166">
        <w:t xml:space="preserve"> (младший байт вперед).</w:t>
      </w:r>
    </w:p>
    <w:p w14:paraId="5B5B872C" w14:textId="06963FE1" w:rsidR="00283166" w:rsidRPr="00283166" w:rsidRDefault="00283166" w:rsidP="00283166">
      <w:pPr>
        <w:pStyle w:val="2"/>
      </w:pPr>
      <w:proofErr w:type="spellStart"/>
      <w:r w:rsidRPr="00283166">
        <w:t>SimInTech</w:t>
      </w:r>
      <w:proofErr w:type="spellEnd"/>
      <w:r w:rsidRPr="00283166">
        <w:t xml:space="preserve"> -&gt; Python (Порт 6502)</w:t>
      </w:r>
    </w:p>
    <w:p w14:paraId="615D976C" w14:textId="77777777" w:rsidR="00283166" w:rsidRPr="00283166" w:rsidRDefault="00283166" w:rsidP="00283166">
      <w:pPr>
        <w:pStyle w:val="76"/>
      </w:pPr>
      <w:r w:rsidRPr="00283166">
        <w:t>Запрос координат.</w:t>
      </w:r>
    </w:p>
    <w:tbl>
      <w:tblPr>
        <w:tblStyle w:val="7f7"/>
        <w:tblW w:w="5000" w:type="pct"/>
        <w:tblLook w:val="06E0" w:firstRow="1" w:lastRow="1" w:firstColumn="1" w:lastColumn="0" w:noHBand="1" w:noVBand="1"/>
      </w:tblPr>
      <w:tblGrid>
        <w:gridCol w:w="3373"/>
        <w:gridCol w:w="2963"/>
        <w:gridCol w:w="3860"/>
      </w:tblGrid>
      <w:tr w:rsidR="00283166" w:rsidRPr="00283166" w14:paraId="37CAC407" w14:textId="77777777" w:rsidTr="00283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4" w:type="pct"/>
            <w:hideMark/>
          </w:tcPr>
          <w:p w14:paraId="5E86EE69" w14:textId="77777777" w:rsidR="00283166" w:rsidRPr="00283166" w:rsidRDefault="00283166" w:rsidP="00283166">
            <w:pPr>
              <w:pStyle w:val="7f2"/>
            </w:pPr>
            <w:r w:rsidRPr="00283166">
              <w:rPr>
                <w:rFonts w:eastAsiaTheme="majorEastAsia"/>
              </w:rPr>
              <w:t>Смещение (байт)</w:t>
            </w:r>
          </w:p>
        </w:tc>
        <w:tc>
          <w:tcPr>
            <w:tcW w:w="1453" w:type="pct"/>
            <w:hideMark/>
          </w:tcPr>
          <w:p w14:paraId="79752CB9" w14:textId="77777777" w:rsidR="00283166" w:rsidRPr="00283166" w:rsidRDefault="00283166" w:rsidP="00283166">
            <w:pPr>
              <w:pStyle w:val="7f2"/>
            </w:pPr>
            <w:r w:rsidRPr="00283166">
              <w:rPr>
                <w:rFonts w:eastAsiaTheme="majorEastAsia"/>
              </w:rPr>
              <w:t>Тип данных</w:t>
            </w:r>
          </w:p>
        </w:tc>
        <w:tc>
          <w:tcPr>
            <w:tcW w:w="1893" w:type="pct"/>
            <w:hideMark/>
          </w:tcPr>
          <w:p w14:paraId="1F41BBB5" w14:textId="77777777" w:rsidR="00283166" w:rsidRPr="00283166" w:rsidRDefault="00283166" w:rsidP="00283166">
            <w:pPr>
              <w:pStyle w:val="7f2"/>
            </w:pPr>
            <w:r w:rsidRPr="00283166">
              <w:rPr>
                <w:rFonts w:eastAsiaTheme="majorEastAsia"/>
              </w:rPr>
              <w:t>Описание</w:t>
            </w:r>
          </w:p>
        </w:tc>
      </w:tr>
      <w:tr w:rsidR="00283166" w:rsidRPr="00283166" w14:paraId="4CF9AE98" w14:textId="77777777" w:rsidTr="00283166">
        <w:tc>
          <w:tcPr>
            <w:tcW w:w="1654" w:type="pct"/>
            <w:hideMark/>
          </w:tcPr>
          <w:p w14:paraId="78CF2000" w14:textId="77777777" w:rsidR="00283166" w:rsidRPr="00283166" w:rsidRDefault="00283166" w:rsidP="00283166">
            <w:pPr>
              <w:pStyle w:val="7f2"/>
            </w:pPr>
            <w:r w:rsidRPr="00283166">
              <w:t>0 - 7</w:t>
            </w:r>
          </w:p>
        </w:tc>
        <w:tc>
          <w:tcPr>
            <w:tcW w:w="1453" w:type="pct"/>
            <w:hideMark/>
          </w:tcPr>
          <w:p w14:paraId="3D0B8993" w14:textId="77777777" w:rsidR="00283166" w:rsidRPr="00283166" w:rsidRDefault="00283166" w:rsidP="00283166">
            <w:pPr>
              <w:pStyle w:val="7f2"/>
            </w:pPr>
            <w:proofErr w:type="spellStart"/>
            <w:r w:rsidRPr="00283166">
              <w:t>double</w:t>
            </w:r>
            <w:proofErr w:type="spellEnd"/>
            <w:r w:rsidRPr="00283166">
              <w:t xml:space="preserve"> (8 байт)</w:t>
            </w:r>
          </w:p>
        </w:tc>
        <w:tc>
          <w:tcPr>
            <w:tcW w:w="1893" w:type="pct"/>
            <w:hideMark/>
          </w:tcPr>
          <w:p w14:paraId="7EA9A3B1" w14:textId="77777777" w:rsidR="00283166" w:rsidRPr="00283166" w:rsidRDefault="00283166" w:rsidP="00283166">
            <w:pPr>
              <w:pStyle w:val="7f2"/>
            </w:pPr>
            <w:r w:rsidRPr="00283166">
              <w:t>Широта (</w:t>
            </w:r>
            <w:proofErr w:type="spellStart"/>
            <w:r w:rsidRPr="00283166">
              <w:t>Latitude</w:t>
            </w:r>
            <w:proofErr w:type="spellEnd"/>
            <w:r w:rsidRPr="00283166">
              <w:t>)</w:t>
            </w:r>
          </w:p>
        </w:tc>
      </w:tr>
      <w:tr w:rsidR="00283166" w:rsidRPr="00283166" w14:paraId="550F8195" w14:textId="77777777" w:rsidTr="00283166">
        <w:tc>
          <w:tcPr>
            <w:tcW w:w="1654" w:type="pct"/>
            <w:hideMark/>
          </w:tcPr>
          <w:p w14:paraId="21ABC946" w14:textId="77777777" w:rsidR="00283166" w:rsidRPr="00283166" w:rsidRDefault="00283166" w:rsidP="00283166">
            <w:pPr>
              <w:pStyle w:val="7f2"/>
            </w:pPr>
            <w:r w:rsidRPr="00283166">
              <w:t>8 - 15</w:t>
            </w:r>
          </w:p>
        </w:tc>
        <w:tc>
          <w:tcPr>
            <w:tcW w:w="1453" w:type="pct"/>
            <w:hideMark/>
          </w:tcPr>
          <w:p w14:paraId="565543EA" w14:textId="77777777" w:rsidR="00283166" w:rsidRPr="00283166" w:rsidRDefault="00283166" w:rsidP="00283166">
            <w:pPr>
              <w:pStyle w:val="7f2"/>
            </w:pPr>
            <w:proofErr w:type="spellStart"/>
            <w:r w:rsidRPr="00283166">
              <w:t>double</w:t>
            </w:r>
            <w:proofErr w:type="spellEnd"/>
            <w:r w:rsidRPr="00283166">
              <w:t xml:space="preserve"> (8 байт)</w:t>
            </w:r>
          </w:p>
        </w:tc>
        <w:tc>
          <w:tcPr>
            <w:tcW w:w="1893" w:type="pct"/>
            <w:hideMark/>
          </w:tcPr>
          <w:p w14:paraId="201B5EC5" w14:textId="77777777" w:rsidR="00283166" w:rsidRPr="00283166" w:rsidRDefault="00283166" w:rsidP="00283166">
            <w:pPr>
              <w:pStyle w:val="7f2"/>
            </w:pPr>
            <w:r w:rsidRPr="00283166">
              <w:t>Долгота (</w:t>
            </w:r>
            <w:proofErr w:type="spellStart"/>
            <w:r w:rsidRPr="00283166">
              <w:t>Longitude</w:t>
            </w:r>
            <w:proofErr w:type="spellEnd"/>
            <w:r w:rsidRPr="00283166">
              <w:t>)</w:t>
            </w:r>
          </w:p>
        </w:tc>
      </w:tr>
      <w:tr w:rsidR="00283166" w:rsidRPr="00283166" w14:paraId="1FA228CA" w14:textId="77777777" w:rsidTr="0028316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4" w:type="pct"/>
            <w:hideMark/>
          </w:tcPr>
          <w:p w14:paraId="4EEB1F0C" w14:textId="77777777" w:rsidR="00283166" w:rsidRPr="00283166" w:rsidRDefault="00283166" w:rsidP="00283166">
            <w:pPr>
              <w:pStyle w:val="7f2"/>
            </w:pPr>
            <w:r w:rsidRPr="00283166">
              <w:t>Итого</w:t>
            </w:r>
          </w:p>
        </w:tc>
        <w:tc>
          <w:tcPr>
            <w:tcW w:w="1453" w:type="pct"/>
            <w:hideMark/>
          </w:tcPr>
          <w:p w14:paraId="2D12FB1C" w14:textId="77777777" w:rsidR="00283166" w:rsidRPr="00283166" w:rsidRDefault="00283166" w:rsidP="00283166">
            <w:pPr>
              <w:pStyle w:val="7f2"/>
            </w:pPr>
            <w:r w:rsidRPr="00283166">
              <w:t>16 байт</w:t>
            </w:r>
          </w:p>
        </w:tc>
        <w:tc>
          <w:tcPr>
            <w:tcW w:w="1893" w:type="pct"/>
            <w:hideMark/>
          </w:tcPr>
          <w:p w14:paraId="4C381C4A" w14:textId="77777777" w:rsidR="00283166" w:rsidRPr="00283166" w:rsidRDefault="00283166" w:rsidP="00283166">
            <w:pPr>
              <w:pStyle w:val="7f2"/>
            </w:pPr>
          </w:p>
        </w:tc>
      </w:tr>
    </w:tbl>
    <w:p w14:paraId="2B03820F" w14:textId="7DCF4095" w:rsidR="00283166" w:rsidRPr="00283166" w:rsidRDefault="00283166" w:rsidP="00B03863">
      <w:pPr>
        <w:pStyle w:val="2"/>
      </w:pPr>
      <w:r w:rsidRPr="00283166">
        <w:t xml:space="preserve">Python -&gt; </w:t>
      </w:r>
      <w:proofErr w:type="spellStart"/>
      <w:r w:rsidRPr="00283166">
        <w:t>SimInTech</w:t>
      </w:r>
      <w:proofErr w:type="spellEnd"/>
      <w:r w:rsidRPr="00283166">
        <w:t xml:space="preserve"> (Порт 6501)</w:t>
      </w:r>
    </w:p>
    <w:p w14:paraId="40A14786" w14:textId="77777777" w:rsidR="00283166" w:rsidRPr="00283166" w:rsidRDefault="00283166" w:rsidP="00B03863">
      <w:pPr>
        <w:pStyle w:val="76"/>
      </w:pPr>
      <w:r w:rsidRPr="00283166">
        <w:t>Пакет телеметрии погоды.</w:t>
      </w:r>
    </w:p>
    <w:tbl>
      <w:tblPr>
        <w:tblStyle w:val="7f7"/>
        <w:tblW w:w="5000" w:type="pct"/>
        <w:tblLook w:val="0660" w:firstRow="1" w:lastRow="1" w:firstColumn="0" w:lastColumn="0" w:noHBand="1" w:noVBand="1"/>
      </w:tblPr>
      <w:tblGrid>
        <w:gridCol w:w="2396"/>
        <w:gridCol w:w="2104"/>
        <w:gridCol w:w="2633"/>
        <w:gridCol w:w="3063"/>
      </w:tblGrid>
      <w:tr w:rsidR="00283166" w:rsidRPr="00283166" w14:paraId="2B756034" w14:textId="77777777" w:rsidTr="00B03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5" w:type="pct"/>
            <w:hideMark/>
          </w:tcPr>
          <w:p w14:paraId="0641C3DD" w14:textId="77777777" w:rsidR="00283166" w:rsidRPr="00283166" w:rsidRDefault="00283166" w:rsidP="00B03863">
            <w:pPr>
              <w:pStyle w:val="7f2"/>
            </w:pPr>
            <w:r w:rsidRPr="00283166">
              <w:rPr>
                <w:rFonts w:eastAsiaTheme="majorEastAsia"/>
              </w:rPr>
              <w:t>Смещение (байт)</w:t>
            </w:r>
          </w:p>
        </w:tc>
        <w:tc>
          <w:tcPr>
            <w:tcW w:w="1032" w:type="pct"/>
            <w:hideMark/>
          </w:tcPr>
          <w:p w14:paraId="2403A325" w14:textId="77777777" w:rsidR="00283166" w:rsidRPr="00283166" w:rsidRDefault="00283166" w:rsidP="00B03863">
            <w:pPr>
              <w:pStyle w:val="7f2"/>
            </w:pPr>
            <w:r w:rsidRPr="00283166">
              <w:rPr>
                <w:rFonts w:eastAsiaTheme="majorEastAsia"/>
              </w:rPr>
              <w:t>Тип данных</w:t>
            </w:r>
          </w:p>
        </w:tc>
        <w:tc>
          <w:tcPr>
            <w:tcW w:w="1291" w:type="pct"/>
            <w:hideMark/>
          </w:tcPr>
          <w:p w14:paraId="3A967C36" w14:textId="77777777" w:rsidR="00283166" w:rsidRPr="00283166" w:rsidRDefault="00283166" w:rsidP="00B03863">
            <w:pPr>
              <w:pStyle w:val="7f2"/>
            </w:pPr>
            <w:r w:rsidRPr="00283166">
              <w:rPr>
                <w:rFonts w:eastAsiaTheme="majorEastAsia"/>
              </w:rPr>
              <w:t>Имя параметра</w:t>
            </w:r>
          </w:p>
        </w:tc>
        <w:tc>
          <w:tcPr>
            <w:tcW w:w="1503" w:type="pct"/>
            <w:hideMark/>
          </w:tcPr>
          <w:p w14:paraId="3A27FF2E" w14:textId="77777777" w:rsidR="00283166" w:rsidRPr="00283166" w:rsidRDefault="00283166" w:rsidP="00B03863">
            <w:pPr>
              <w:pStyle w:val="7f2"/>
            </w:pPr>
            <w:r w:rsidRPr="00283166">
              <w:rPr>
                <w:rFonts w:eastAsiaTheme="majorEastAsia"/>
              </w:rPr>
              <w:t>Единица измерения</w:t>
            </w:r>
          </w:p>
        </w:tc>
      </w:tr>
      <w:tr w:rsidR="00283166" w:rsidRPr="00283166" w14:paraId="50501C39" w14:textId="77777777" w:rsidTr="00B03863">
        <w:tc>
          <w:tcPr>
            <w:tcW w:w="1175" w:type="pct"/>
            <w:hideMark/>
          </w:tcPr>
          <w:p w14:paraId="50F87239" w14:textId="77777777" w:rsidR="00283166" w:rsidRPr="00283166" w:rsidRDefault="00283166" w:rsidP="00B03863">
            <w:pPr>
              <w:pStyle w:val="7f2"/>
            </w:pPr>
            <w:r w:rsidRPr="00283166">
              <w:t>0 - 7</w:t>
            </w:r>
          </w:p>
        </w:tc>
        <w:tc>
          <w:tcPr>
            <w:tcW w:w="1032" w:type="pct"/>
            <w:hideMark/>
          </w:tcPr>
          <w:p w14:paraId="6642CB8C" w14:textId="77777777" w:rsidR="00283166" w:rsidRPr="00283166" w:rsidRDefault="00283166" w:rsidP="00B03863">
            <w:pPr>
              <w:pStyle w:val="7f2"/>
            </w:pPr>
            <w:proofErr w:type="spellStart"/>
            <w:r w:rsidRPr="00283166">
              <w:t>double</w:t>
            </w:r>
            <w:proofErr w:type="spellEnd"/>
            <w:r w:rsidRPr="00283166">
              <w:t xml:space="preserve"> (8 байт)</w:t>
            </w:r>
          </w:p>
        </w:tc>
        <w:tc>
          <w:tcPr>
            <w:tcW w:w="1291" w:type="pct"/>
            <w:hideMark/>
          </w:tcPr>
          <w:p w14:paraId="2B87A7B5" w14:textId="77777777" w:rsidR="00283166" w:rsidRPr="00283166" w:rsidRDefault="00283166" w:rsidP="00B03863">
            <w:pPr>
              <w:pStyle w:val="7f2"/>
            </w:pPr>
            <w:r w:rsidRPr="00283166">
              <w:t>Температура</w:t>
            </w:r>
          </w:p>
        </w:tc>
        <w:tc>
          <w:tcPr>
            <w:tcW w:w="1503" w:type="pct"/>
            <w:hideMark/>
          </w:tcPr>
          <w:p w14:paraId="0E39892C" w14:textId="77777777" w:rsidR="00283166" w:rsidRPr="00283166" w:rsidRDefault="00283166" w:rsidP="00B03863">
            <w:pPr>
              <w:pStyle w:val="7f2"/>
            </w:pPr>
            <w:r w:rsidRPr="00283166">
              <w:t>Градусы Цельсия (°C)</w:t>
            </w:r>
          </w:p>
        </w:tc>
      </w:tr>
      <w:tr w:rsidR="00283166" w:rsidRPr="00283166" w14:paraId="107CE290" w14:textId="77777777" w:rsidTr="00B03863">
        <w:tc>
          <w:tcPr>
            <w:tcW w:w="1175" w:type="pct"/>
            <w:hideMark/>
          </w:tcPr>
          <w:p w14:paraId="2C579C3D" w14:textId="77777777" w:rsidR="00283166" w:rsidRPr="00283166" w:rsidRDefault="00283166" w:rsidP="00B03863">
            <w:pPr>
              <w:pStyle w:val="7f2"/>
            </w:pPr>
            <w:r w:rsidRPr="00283166">
              <w:t>8 - 15</w:t>
            </w:r>
          </w:p>
        </w:tc>
        <w:tc>
          <w:tcPr>
            <w:tcW w:w="1032" w:type="pct"/>
            <w:hideMark/>
          </w:tcPr>
          <w:p w14:paraId="3811885B" w14:textId="77777777" w:rsidR="00283166" w:rsidRPr="00283166" w:rsidRDefault="00283166" w:rsidP="00B03863">
            <w:pPr>
              <w:pStyle w:val="7f2"/>
            </w:pPr>
            <w:proofErr w:type="spellStart"/>
            <w:r w:rsidRPr="00283166">
              <w:t>double</w:t>
            </w:r>
            <w:proofErr w:type="spellEnd"/>
            <w:r w:rsidRPr="00283166">
              <w:t xml:space="preserve"> (8 байт)</w:t>
            </w:r>
          </w:p>
        </w:tc>
        <w:tc>
          <w:tcPr>
            <w:tcW w:w="1291" w:type="pct"/>
            <w:hideMark/>
          </w:tcPr>
          <w:p w14:paraId="13A8EDBE" w14:textId="77777777" w:rsidR="00283166" w:rsidRPr="00283166" w:rsidRDefault="00283166" w:rsidP="00B03863">
            <w:pPr>
              <w:pStyle w:val="7f2"/>
            </w:pPr>
            <w:r w:rsidRPr="00283166">
              <w:t>Влажность</w:t>
            </w:r>
          </w:p>
        </w:tc>
        <w:tc>
          <w:tcPr>
            <w:tcW w:w="1503" w:type="pct"/>
            <w:hideMark/>
          </w:tcPr>
          <w:p w14:paraId="52B54DF7" w14:textId="77777777" w:rsidR="00283166" w:rsidRPr="00283166" w:rsidRDefault="00283166" w:rsidP="00B03863">
            <w:pPr>
              <w:pStyle w:val="7f2"/>
            </w:pPr>
            <w:r w:rsidRPr="00283166">
              <w:t>Проценты (%)</w:t>
            </w:r>
          </w:p>
        </w:tc>
      </w:tr>
      <w:tr w:rsidR="00283166" w:rsidRPr="00283166" w14:paraId="77A7A345" w14:textId="77777777" w:rsidTr="00B03863">
        <w:tc>
          <w:tcPr>
            <w:tcW w:w="1175" w:type="pct"/>
            <w:hideMark/>
          </w:tcPr>
          <w:p w14:paraId="220C5C05" w14:textId="77777777" w:rsidR="00283166" w:rsidRPr="00283166" w:rsidRDefault="00283166" w:rsidP="00B03863">
            <w:pPr>
              <w:pStyle w:val="7f2"/>
            </w:pPr>
            <w:r w:rsidRPr="00283166">
              <w:t>16 - 23</w:t>
            </w:r>
          </w:p>
        </w:tc>
        <w:tc>
          <w:tcPr>
            <w:tcW w:w="1032" w:type="pct"/>
            <w:hideMark/>
          </w:tcPr>
          <w:p w14:paraId="4F32FE03" w14:textId="77777777" w:rsidR="00283166" w:rsidRPr="00283166" w:rsidRDefault="00283166" w:rsidP="00B03863">
            <w:pPr>
              <w:pStyle w:val="7f2"/>
            </w:pPr>
            <w:proofErr w:type="spellStart"/>
            <w:r w:rsidRPr="00283166">
              <w:t>double</w:t>
            </w:r>
            <w:proofErr w:type="spellEnd"/>
            <w:r w:rsidRPr="00283166">
              <w:t xml:space="preserve"> (8 байт)</w:t>
            </w:r>
          </w:p>
        </w:tc>
        <w:tc>
          <w:tcPr>
            <w:tcW w:w="1291" w:type="pct"/>
            <w:hideMark/>
          </w:tcPr>
          <w:p w14:paraId="72479CE4" w14:textId="77777777" w:rsidR="00283166" w:rsidRPr="00283166" w:rsidRDefault="00283166" w:rsidP="00B03863">
            <w:pPr>
              <w:pStyle w:val="7f2"/>
            </w:pPr>
            <w:r w:rsidRPr="00283166">
              <w:t>Давление</w:t>
            </w:r>
          </w:p>
        </w:tc>
        <w:tc>
          <w:tcPr>
            <w:tcW w:w="1503" w:type="pct"/>
            <w:hideMark/>
          </w:tcPr>
          <w:p w14:paraId="405AD4EF" w14:textId="77777777" w:rsidR="00283166" w:rsidRPr="00283166" w:rsidRDefault="00283166" w:rsidP="00B03863">
            <w:pPr>
              <w:pStyle w:val="7f2"/>
            </w:pPr>
            <w:r w:rsidRPr="00283166">
              <w:t>Гектопаскали (</w:t>
            </w:r>
            <w:proofErr w:type="spellStart"/>
            <w:r w:rsidRPr="00283166">
              <w:t>hPa</w:t>
            </w:r>
            <w:proofErr w:type="spellEnd"/>
            <w:r w:rsidRPr="00283166">
              <w:t>)</w:t>
            </w:r>
          </w:p>
        </w:tc>
      </w:tr>
      <w:tr w:rsidR="00283166" w:rsidRPr="00283166" w14:paraId="2190D0E8" w14:textId="77777777" w:rsidTr="00B03863">
        <w:tc>
          <w:tcPr>
            <w:tcW w:w="1175" w:type="pct"/>
            <w:hideMark/>
          </w:tcPr>
          <w:p w14:paraId="752F9516" w14:textId="77777777" w:rsidR="00283166" w:rsidRPr="00283166" w:rsidRDefault="00283166" w:rsidP="00B03863">
            <w:pPr>
              <w:pStyle w:val="7f2"/>
            </w:pPr>
            <w:r w:rsidRPr="00283166">
              <w:t>24 - 31</w:t>
            </w:r>
          </w:p>
        </w:tc>
        <w:tc>
          <w:tcPr>
            <w:tcW w:w="1032" w:type="pct"/>
            <w:hideMark/>
          </w:tcPr>
          <w:p w14:paraId="3D77531F" w14:textId="77777777" w:rsidR="00283166" w:rsidRPr="00283166" w:rsidRDefault="00283166" w:rsidP="00B03863">
            <w:pPr>
              <w:pStyle w:val="7f2"/>
            </w:pPr>
            <w:proofErr w:type="spellStart"/>
            <w:r w:rsidRPr="00283166">
              <w:t>double</w:t>
            </w:r>
            <w:proofErr w:type="spellEnd"/>
            <w:r w:rsidRPr="00283166">
              <w:t xml:space="preserve"> (8 байт)</w:t>
            </w:r>
          </w:p>
        </w:tc>
        <w:tc>
          <w:tcPr>
            <w:tcW w:w="1291" w:type="pct"/>
            <w:hideMark/>
          </w:tcPr>
          <w:p w14:paraId="25BC95EB" w14:textId="77777777" w:rsidR="00283166" w:rsidRPr="00283166" w:rsidRDefault="00283166" w:rsidP="00B03863">
            <w:pPr>
              <w:pStyle w:val="7f2"/>
            </w:pPr>
            <w:r w:rsidRPr="00283166">
              <w:t>Скорость ветра</w:t>
            </w:r>
          </w:p>
        </w:tc>
        <w:tc>
          <w:tcPr>
            <w:tcW w:w="1503" w:type="pct"/>
            <w:hideMark/>
          </w:tcPr>
          <w:p w14:paraId="4ED0210D" w14:textId="77777777" w:rsidR="00283166" w:rsidRPr="00283166" w:rsidRDefault="00283166" w:rsidP="00B03863">
            <w:pPr>
              <w:pStyle w:val="7f2"/>
            </w:pPr>
            <w:r w:rsidRPr="00283166">
              <w:t>Метры в секунду (м/с)</w:t>
            </w:r>
          </w:p>
        </w:tc>
      </w:tr>
      <w:tr w:rsidR="00283166" w:rsidRPr="00283166" w14:paraId="0B77ABE5" w14:textId="77777777" w:rsidTr="00B03863">
        <w:tc>
          <w:tcPr>
            <w:tcW w:w="1175" w:type="pct"/>
            <w:hideMark/>
          </w:tcPr>
          <w:p w14:paraId="4BAB1E4F" w14:textId="77777777" w:rsidR="00283166" w:rsidRPr="00283166" w:rsidRDefault="00283166" w:rsidP="00B03863">
            <w:pPr>
              <w:pStyle w:val="7f2"/>
            </w:pPr>
            <w:r w:rsidRPr="00283166">
              <w:t>32 - 39</w:t>
            </w:r>
          </w:p>
        </w:tc>
        <w:tc>
          <w:tcPr>
            <w:tcW w:w="1032" w:type="pct"/>
            <w:hideMark/>
          </w:tcPr>
          <w:p w14:paraId="7EB6A838" w14:textId="77777777" w:rsidR="00283166" w:rsidRPr="00283166" w:rsidRDefault="00283166" w:rsidP="00B03863">
            <w:pPr>
              <w:pStyle w:val="7f2"/>
            </w:pPr>
            <w:proofErr w:type="spellStart"/>
            <w:r w:rsidRPr="00283166">
              <w:t>double</w:t>
            </w:r>
            <w:proofErr w:type="spellEnd"/>
            <w:r w:rsidRPr="00283166">
              <w:t xml:space="preserve"> (8 байт)</w:t>
            </w:r>
          </w:p>
        </w:tc>
        <w:tc>
          <w:tcPr>
            <w:tcW w:w="1291" w:type="pct"/>
            <w:hideMark/>
          </w:tcPr>
          <w:p w14:paraId="40605F49" w14:textId="77777777" w:rsidR="00283166" w:rsidRPr="00283166" w:rsidRDefault="00283166" w:rsidP="00B03863">
            <w:pPr>
              <w:pStyle w:val="7f2"/>
            </w:pPr>
            <w:r w:rsidRPr="00283166">
              <w:t>Направление ветра</w:t>
            </w:r>
          </w:p>
        </w:tc>
        <w:tc>
          <w:tcPr>
            <w:tcW w:w="1503" w:type="pct"/>
            <w:hideMark/>
          </w:tcPr>
          <w:p w14:paraId="4C343F92" w14:textId="77777777" w:rsidR="00283166" w:rsidRPr="00283166" w:rsidRDefault="00283166" w:rsidP="00B03863">
            <w:pPr>
              <w:pStyle w:val="7f2"/>
            </w:pPr>
            <w:r w:rsidRPr="00283166">
              <w:t>Градусы (0-360°)</w:t>
            </w:r>
          </w:p>
        </w:tc>
      </w:tr>
      <w:tr w:rsidR="00283166" w:rsidRPr="00283166" w14:paraId="25AB39D0" w14:textId="77777777" w:rsidTr="00B0386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5" w:type="pct"/>
            <w:hideMark/>
          </w:tcPr>
          <w:p w14:paraId="090A1A3B" w14:textId="77777777" w:rsidR="00283166" w:rsidRPr="00283166" w:rsidRDefault="00283166" w:rsidP="00B03863">
            <w:pPr>
              <w:pStyle w:val="7f2"/>
            </w:pPr>
            <w:r w:rsidRPr="00283166">
              <w:t>Итого</w:t>
            </w:r>
          </w:p>
        </w:tc>
        <w:tc>
          <w:tcPr>
            <w:tcW w:w="1032" w:type="pct"/>
            <w:hideMark/>
          </w:tcPr>
          <w:p w14:paraId="639CF916" w14:textId="77777777" w:rsidR="00283166" w:rsidRPr="00283166" w:rsidRDefault="00283166" w:rsidP="00B03863">
            <w:pPr>
              <w:pStyle w:val="7f2"/>
            </w:pPr>
            <w:r w:rsidRPr="00283166">
              <w:t>40 байт</w:t>
            </w:r>
          </w:p>
        </w:tc>
        <w:tc>
          <w:tcPr>
            <w:tcW w:w="1291" w:type="pct"/>
            <w:hideMark/>
          </w:tcPr>
          <w:p w14:paraId="180CAEEA" w14:textId="77777777" w:rsidR="00283166" w:rsidRPr="00283166" w:rsidRDefault="00283166" w:rsidP="00B03863">
            <w:pPr>
              <w:pStyle w:val="7f2"/>
            </w:pPr>
          </w:p>
        </w:tc>
        <w:tc>
          <w:tcPr>
            <w:tcW w:w="1503" w:type="pct"/>
            <w:hideMark/>
          </w:tcPr>
          <w:p w14:paraId="399F0C64" w14:textId="77777777" w:rsidR="00283166" w:rsidRPr="00283166" w:rsidRDefault="00283166" w:rsidP="00B03863">
            <w:pPr>
              <w:pStyle w:val="7f2"/>
            </w:pPr>
          </w:p>
        </w:tc>
      </w:tr>
    </w:tbl>
    <w:p w14:paraId="026BE07D" w14:textId="1970A826" w:rsidR="00283166" w:rsidRPr="00283166" w:rsidRDefault="00283166" w:rsidP="00B03863">
      <w:pPr>
        <w:pStyle w:val="1"/>
      </w:pPr>
      <w:r w:rsidRPr="00283166">
        <w:lastRenderedPageBreak/>
        <w:t>Нефункциональные требования</w:t>
      </w:r>
    </w:p>
    <w:p w14:paraId="7F8FC31E" w14:textId="77777777" w:rsidR="00283166" w:rsidRPr="006F0608" w:rsidRDefault="00283166" w:rsidP="00B03863">
      <w:pPr>
        <w:pStyle w:val="76"/>
      </w:pPr>
      <w:r w:rsidRPr="006F0608">
        <w:t>Производительность: Минимальное потребление системных ресурсов (CPU/RAM) со стороны Python-скрипта.</w:t>
      </w:r>
    </w:p>
    <w:p w14:paraId="493D6071" w14:textId="77777777" w:rsidR="00283166" w:rsidRPr="006F0608" w:rsidRDefault="00283166" w:rsidP="00B03863">
      <w:pPr>
        <w:pStyle w:val="76"/>
      </w:pPr>
      <w:r w:rsidRPr="006F0608">
        <w:t>Запуск: Скрипт должен запускаться одной командой и работать стабильно в фоновом режиме длительное время.</w:t>
      </w:r>
    </w:p>
    <w:p w14:paraId="52A9BA46" w14:textId="77777777" w:rsidR="00283166" w:rsidRPr="00283166" w:rsidRDefault="00283166" w:rsidP="00B03863">
      <w:pPr>
        <w:pStyle w:val="76"/>
      </w:pPr>
      <w:r w:rsidRPr="006F0608">
        <w:t xml:space="preserve">Синхронизация: </w:t>
      </w:r>
      <w:proofErr w:type="spellStart"/>
      <w:r w:rsidRPr="006F0608">
        <w:t>SimInTech</w:t>
      </w:r>
      <w:proofErr w:type="spellEnd"/>
      <w:r w:rsidRPr="006F0608">
        <w:t xml:space="preserve"> должен</w:t>
      </w:r>
      <w:r w:rsidRPr="00283166">
        <w:t xml:space="preserve"> корректно обрабатывать ситуацию отсутствия данных (до запуска скрипта), используя значения по умолчанию.</w:t>
      </w:r>
    </w:p>
    <w:p w14:paraId="64A67285" w14:textId="3D56F5DA" w:rsidR="00283166" w:rsidRPr="00283166" w:rsidRDefault="00283166" w:rsidP="00B03863">
      <w:pPr>
        <w:pStyle w:val="1"/>
      </w:pPr>
      <w:r w:rsidRPr="00283166">
        <w:lastRenderedPageBreak/>
        <w:t>Сценарий использования (</w:t>
      </w:r>
      <w:proofErr w:type="spellStart"/>
      <w:r w:rsidRPr="00283166">
        <w:t>Use</w:t>
      </w:r>
      <w:proofErr w:type="spellEnd"/>
      <w:r w:rsidRPr="00283166">
        <w:t xml:space="preserve"> Case)</w:t>
      </w:r>
    </w:p>
    <w:p w14:paraId="60845718" w14:textId="77777777" w:rsidR="00283166" w:rsidRPr="00283166" w:rsidRDefault="00283166" w:rsidP="00B03863">
      <w:pPr>
        <w:pStyle w:val="710"/>
      </w:pPr>
      <w:r w:rsidRPr="00283166">
        <w:t>Инженер запускает скрипт weather_gateway.py. В консоли отображается готовность к приему координат.</w:t>
      </w:r>
    </w:p>
    <w:p w14:paraId="500E1A72" w14:textId="77777777" w:rsidR="00283166" w:rsidRPr="006F0608" w:rsidRDefault="00283166" w:rsidP="00B03863">
      <w:pPr>
        <w:pStyle w:val="710"/>
      </w:pPr>
      <w:r w:rsidRPr="00283166">
        <w:t xml:space="preserve">Инженер запускает расчет модели </w:t>
      </w:r>
      <w:r w:rsidRPr="006F0608">
        <w:t xml:space="preserve">в </w:t>
      </w:r>
      <w:proofErr w:type="spellStart"/>
      <w:r w:rsidRPr="006F0608">
        <w:t>SimInTech</w:t>
      </w:r>
      <w:proofErr w:type="spellEnd"/>
      <w:r w:rsidRPr="006F0608">
        <w:t>.</w:t>
      </w:r>
    </w:p>
    <w:p w14:paraId="48196260" w14:textId="77777777" w:rsidR="00283166" w:rsidRPr="00283166" w:rsidRDefault="00283166" w:rsidP="00B03863">
      <w:pPr>
        <w:pStyle w:val="710"/>
      </w:pPr>
      <w:r w:rsidRPr="006F0608">
        <w:t xml:space="preserve">Модель </w:t>
      </w:r>
      <w:proofErr w:type="spellStart"/>
      <w:r w:rsidRPr="006F0608">
        <w:t>SimInTech</w:t>
      </w:r>
      <w:proofErr w:type="spellEnd"/>
      <w:r w:rsidRPr="006F0608">
        <w:t xml:space="preserve"> начинает циклическую передачу</w:t>
      </w:r>
      <w:r w:rsidRPr="00283166">
        <w:t xml:space="preserve"> координат объекта.</w:t>
      </w:r>
    </w:p>
    <w:p w14:paraId="10DFEA59" w14:textId="77777777" w:rsidR="00283166" w:rsidRPr="00283166" w:rsidRDefault="00283166" w:rsidP="00B03863">
      <w:pPr>
        <w:pStyle w:val="710"/>
      </w:pPr>
      <w:r w:rsidRPr="00283166">
        <w:t>Скрипт получает координаты, запрашивает данные у провайдера погоды и возвращает пакет телеметрии.</w:t>
      </w:r>
    </w:p>
    <w:p w14:paraId="770F1C6B" w14:textId="1408FAC1" w:rsidR="00283166" w:rsidRPr="00283166" w:rsidRDefault="00283166" w:rsidP="00B03863">
      <w:pPr>
        <w:pStyle w:val="710"/>
      </w:pPr>
      <w:r w:rsidRPr="00B03863">
        <w:t xml:space="preserve">В интерфейсе </w:t>
      </w:r>
      <w:proofErr w:type="spellStart"/>
      <w:r w:rsidRPr="00B03863">
        <w:t>SimInTech</w:t>
      </w:r>
      <w:proofErr w:type="spellEnd"/>
      <w:r w:rsidRPr="00B03863">
        <w:t xml:space="preserve"> о</w:t>
      </w:r>
      <w:r w:rsidRPr="00283166">
        <w:t>бновляются показания приборов (температура, ветер), оператор видит реальные погодные условия в точке нахождения виртуального объекта.</w:t>
      </w:r>
    </w:p>
    <w:sectPr w:rsidR="00283166" w:rsidRPr="00283166" w:rsidSect="00C7032C">
      <w:headerReference w:type="even" r:id="rId9"/>
      <w:headerReference w:type="default" r:id="rId10"/>
      <w:footerReference w:type="even" r:id="rId11"/>
      <w:footerReference w:type="first" r:id="rId12"/>
      <w:pgSz w:w="11907" w:h="16840" w:code="9"/>
      <w:pgMar w:top="1418" w:right="567" w:bottom="851" w:left="1134" w:header="397" w:footer="39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A370" w14:textId="77777777" w:rsidR="00E52F92" w:rsidRDefault="00E52F92">
      <w:pPr>
        <w:spacing w:before="0" w:after="0" w:line="240" w:lineRule="auto"/>
      </w:pPr>
      <w:r>
        <w:separator/>
      </w:r>
    </w:p>
  </w:endnote>
  <w:endnote w:type="continuationSeparator" w:id="0">
    <w:p w14:paraId="33EDB656" w14:textId="77777777" w:rsidR="00E52F92" w:rsidRDefault="00E52F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783B" w14:textId="77777777" w:rsidR="0080268E" w:rsidRDefault="0080268E">
    <w:pPr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EDF8" w14:textId="77777777" w:rsidR="0080268E" w:rsidRDefault="0080268E">
    <w:pPr>
      <w:pStyle w:val="a7"/>
    </w:pPr>
    <w:r>
      <w:t xml:space="preserve">Москва </w:t>
    </w:r>
    <w:r>
      <w:fldChar w:fldCharType="begin"/>
    </w:r>
    <w:r>
      <w:instrText xml:space="preserve"> DATE  \@ "yyyy"  \* MERGEFORMAT </w:instrText>
    </w:r>
    <w:r>
      <w:fldChar w:fldCharType="separate"/>
    </w:r>
    <w:r w:rsidR="00283166">
      <w:rPr>
        <w:noProof/>
      </w:rPr>
      <w:t>2025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9E1FA" w14:textId="77777777" w:rsidR="00E52F92" w:rsidRDefault="00E52F92">
      <w:pPr>
        <w:spacing w:before="0" w:after="0" w:line="240" w:lineRule="auto"/>
      </w:pPr>
      <w:r>
        <w:separator/>
      </w:r>
    </w:p>
  </w:footnote>
  <w:footnote w:type="continuationSeparator" w:id="0">
    <w:p w14:paraId="65CCA0E9" w14:textId="77777777" w:rsidR="00E52F92" w:rsidRDefault="00E52F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4350E" w14:textId="77777777" w:rsidR="0080268E" w:rsidRDefault="0080268E">
    <w:pPr>
      <w:spacing w:before="0"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626875"/>
      <w:docPartObj>
        <w:docPartGallery w:val="Page Numbers (Bottom of Page)"/>
        <w:docPartUnique/>
      </w:docPartObj>
    </w:sdtPr>
    <w:sdtContent>
      <w:p w14:paraId="6259256D" w14:textId="77777777" w:rsidR="0080268E" w:rsidRDefault="0080268E" w:rsidP="00C7032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sdt>
    <w:sdtPr>
      <w:alias w:val="Аннотация"/>
      <w:tag w:val=""/>
      <w:id w:val="-927348937"/>
      <w:placeholder>
        <w:docPart w:val="45BF4671081346C4997F5D40FF4B4FB3"/>
      </w:placeholder>
      <w:dataBinding w:prefixMappings="xmlns:ns0='http://schemas.microsoft.com/office/2006/coverPageProps' " w:xpath="/ns0:CoverPageProperties[1]/ns0:Abstract[1]" w:storeItemID="{55AF091B-3C7A-41E3-B477-F2FDAA23CFDA}"/>
      <w:text/>
    </w:sdtPr>
    <w:sdtContent>
      <w:p w14:paraId="10FDB6C5" w14:textId="77777777" w:rsidR="0080268E" w:rsidRDefault="00DC71DC" w:rsidP="00DC71DC">
        <w:pPr>
          <w:pStyle w:val="a5"/>
        </w:pPr>
        <w:r>
          <w:t>ИФЯФ 1234567890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D25"/>
    <w:multiLevelType w:val="multilevel"/>
    <w:tmpl w:val="ED48A89E"/>
    <w:name w:val="7_МС"/>
    <w:numStyleLink w:val="7"/>
  </w:abstractNum>
  <w:abstractNum w:abstractNumId="1" w15:restartNumberingAfterBreak="0">
    <w:nsid w:val="021E7A91"/>
    <w:multiLevelType w:val="multilevel"/>
    <w:tmpl w:val="ED48A89E"/>
    <w:numStyleLink w:val="7"/>
  </w:abstractNum>
  <w:abstractNum w:abstractNumId="2" w15:restartNumberingAfterBreak="0">
    <w:nsid w:val="02952BE5"/>
    <w:multiLevelType w:val="multilevel"/>
    <w:tmpl w:val="72A6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85ED6"/>
    <w:multiLevelType w:val="multilevel"/>
    <w:tmpl w:val="ED48A89E"/>
    <w:name w:val="7_МС22"/>
    <w:numStyleLink w:val="7"/>
  </w:abstractNum>
  <w:abstractNum w:abstractNumId="4" w15:restartNumberingAfterBreak="0">
    <w:nsid w:val="049E551C"/>
    <w:multiLevelType w:val="multilevel"/>
    <w:tmpl w:val="A4CE1DC6"/>
    <w:numStyleLink w:val="70"/>
  </w:abstractNum>
  <w:abstractNum w:abstractNumId="5" w15:restartNumberingAfterBreak="0">
    <w:nsid w:val="0B7E13A9"/>
    <w:multiLevelType w:val="multilevel"/>
    <w:tmpl w:val="C92E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5583B"/>
    <w:multiLevelType w:val="multilevel"/>
    <w:tmpl w:val="590A6934"/>
    <w:name w:val="7_НС2222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440"/>
      </w:pPr>
      <w:rPr>
        <w:rFonts w:hint="default"/>
      </w:rPr>
    </w:lvl>
  </w:abstractNum>
  <w:abstractNum w:abstractNumId="7" w15:restartNumberingAfterBreak="0">
    <w:nsid w:val="15E05473"/>
    <w:multiLevelType w:val="multilevel"/>
    <w:tmpl w:val="A4CE1DC6"/>
    <w:name w:val="7_МС2222222"/>
    <w:numStyleLink w:val="70"/>
  </w:abstractNum>
  <w:abstractNum w:abstractNumId="8" w15:restartNumberingAfterBreak="0">
    <w:nsid w:val="18635212"/>
    <w:multiLevelType w:val="multilevel"/>
    <w:tmpl w:val="C0C03F8A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9" w15:restartNumberingAfterBreak="0">
    <w:nsid w:val="196D11CE"/>
    <w:multiLevelType w:val="multilevel"/>
    <w:tmpl w:val="ED48A89E"/>
    <w:styleLink w:val="7"/>
    <w:lvl w:ilvl="0">
      <w:start w:val="1"/>
      <w:numFmt w:val="bullet"/>
      <w:pStyle w:val="71"/>
      <w:lvlText w:val="-"/>
      <w:lvlJc w:val="left"/>
      <w:pPr>
        <w:ind w:left="0" w:firstLine="709"/>
      </w:pPr>
      <w:rPr>
        <w:rFonts w:ascii="Calibri" w:hAnsi="Calibri" w:hint="default"/>
      </w:rPr>
    </w:lvl>
    <w:lvl w:ilvl="1">
      <w:start w:val="1"/>
      <w:numFmt w:val="decimal"/>
      <w:pStyle w:val="72"/>
      <w:lvlText w:val="%2)"/>
      <w:lvlJc w:val="left"/>
      <w:pPr>
        <w:ind w:left="709" w:firstLine="709"/>
      </w:pPr>
      <w:rPr>
        <w:rFonts w:ascii="Times New Roman" w:hAnsi="Times New Roman" w:hint="default"/>
      </w:rPr>
    </w:lvl>
    <w:lvl w:ilvl="2">
      <w:start w:val="1"/>
      <w:numFmt w:val="russianUpper"/>
      <w:pStyle w:val="73"/>
      <w:lvlText w:val="%3)"/>
      <w:lvlJc w:val="left"/>
      <w:pPr>
        <w:ind w:left="1418" w:firstLine="709"/>
      </w:pPr>
      <w:rPr>
        <w:rFonts w:hint="default"/>
      </w:rPr>
    </w:lvl>
    <w:lvl w:ilvl="3">
      <w:start w:val="1"/>
      <w:numFmt w:val="upperRoman"/>
      <w:pStyle w:val="74"/>
      <w:lvlText w:val="%4)"/>
      <w:lvlJc w:val="left"/>
      <w:pPr>
        <w:ind w:left="2127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709"/>
      </w:pPr>
      <w:rPr>
        <w:rFonts w:hint="default"/>
      </w:rPr>
    </w:lvl>
  </w:abstractNum>
  <w:abstractNum w:abstractNumId="10" w15:restartNumberingAfterBreak="0">
    <w:nsid w:val="1A0F7553"/>
    <w:multiLevelType w:val="multilevel"/>
    <w:tmpl w:val="A4CE1DC6"/>
    <w:styleLink w:val="70"/>
    <w:lvl w:ilvl="0">
      <w:start w:val="1"/>
      <w:numFmt w:val="decimal"/>
      <w:pStyle w:val="710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720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pStyle w:val="730"/>
      <w:lvlText w:val="%1.%2.%3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pStyle w:val="740"/>
      <w:lvlText w:val="%1.%2.%3.%4"/>
      <w:lvlJc w:val="left"/>
      <w:pPr>
        <w:ind w:left="2127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3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72" w:firstLine="709"/>
      </w:pPr>
      <w:rPr>
        <w:rFonts w:hint="default"/>
      </w:rPr>
    </w:lvl>
  </w:abstractNum>
  <w:abstractNum w:abstractNumId="11" w15:restartNumberingAfterBreak="0">
    <w:nsid w:val="1A88129A"/>
    <w:multiLevelType w:val="multilevel"/>
    <w:tmpl w:val="A4CE1DC6"/>
    <w:numStyleLink w:val="70"/>
  </w:abstractNum>
  <w:abstractNum w:abstractNumId="12" w15:restartNumberingAfterBreak="0">
    <w:nsid w:val="1FD42DC1"/>
    <w:multiLevelType w:val="multilevel"/>
    <w:tmpl w:val="A4CE1DC6"/>
    <w:numStyleLink w:val="70"/>
  </w:abstractNum>
  <w:abstractNum w:abstractNumId="13" w15:restartNumberingAfterBreak="0">
    <w:nsid w:val="1FDE37D4"/>
    <w:multiLevelType w:val="multilevel"/>
    <w:tmpl w:val="0B564B76"/>
    <w:numStyleLink w:val="75"/>
  </w:abstractNum>
  <w:abstractNum w:abstractNumId="14" w15:restartNumberingAfterBreak="0">
    <w:nsid w:val="24114B81"/>
    <w:multiLevelType w:val="multilevel"/>
    <w:tmpl w:val="0B564B76"/>
    <w:numStyleLink w:val="75"/>
  </w:abstractNum>
  <w:abstractNum w:abstractNumId="15" w15:restartNumberingAfterBreak="0">
    <w:nsid w:val="28882AC5"/>
    <w:multiLevelType w:val="multilevel"/>
    <w:tmpl w:val="590A6934"/>
    <w:name w:val="7_НС222222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440"/>
      </w:pPr>
      <w:rPr>
        <w:rFonts w:hint="default"/>
      </w:rPr>
    </w:lvl>
  </w:abstractNum>
  <w:abstractNum w:abstractNumId="16" w15:restartNumberingAfterBreak="0">
    <w:nsid w:val="2CF915C1"/>
    <w:multiLevelType w:val="multilevel"/>
    <w:tmpl w:val="ED48A89E"/>
    <w:numStyleLink w:val="7"/>
  </w:abstractNum>
  <w:abstractNum w:abstractNumId="17" w15:restartNumberingAfterBreak="0">
    <w:nsid w:val="30EB65ED"/>
    <w:multiLevelType w:val="multilevel"/>
    <w:tmpl w:val="F3CE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EE4741"/>
    <w:multiLevelType w:val="multilevel"/>
    <w:tmpl w:val="943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B5AFF"/>
    <w:multiLevelType w:val="multilevel"/>
    <w:tmpl w:val="0B564B76"/>
    <w:numStyleLink w:val="75"/>
  </w:abstractNum>
  <w:abstractNum w:abstractNumId="20" w15:restartNumberingAfterBreak="0">
    <w:nsid w:val="33A75D1D"/>
    <w:multiLevelType w:val="multilevel"/>
    <w:tmpl w:val="73087358"/>
    <w:name w:val="7_МС222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21" w15:restartNumberingAfterBreak="0">
    <w:nsid w:val="3497433E"/>
    <w:multiLevelType w:val="multilevel"/>
    <w:tmpl w:val="A4CE1DC6"/>
    <w:name w:val="7_НС2222222"/>
    <w:numStyleLink w:val="70"/>
  </w:abstractNum>
  <w:abstractNum w:abstractNumId="22" w15:restartNumberingAfterBreak="0">
    <w:nsid w:val="34C46F42"/>
    <w:multiLevelType w:val="multilevel"/>
    <w:tmpl w:val="590A6934"/>
    <w:name w:val="7_НС222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440"/>
      </w:pPr>
      <w:rPr>
        <w:rFonts w:hint="default"/>
      </w:rPr>
    </w:lvl>
  </w:abstractNum>
  <w:abstractNum w:abstractNumId="23" w15:restartNumberingAfterBreak="0">
    <w:nsid w:val="34D17B70"/>
    <w:multiLevelType w:val="multilevel"/>
    <w:tmpl w:val="ED48A89E"/>
    <w:numStyleLink w:val="7"/>
  </w:abstractNum>
  <w:abstractNum w:abstractNumId="24" w15:restartNumberingAfterBreak="0">
    <w:nsid w:val="36E35D41"/>
    <w:multiLevelType w:val="multilevel"/>
    <w:tmpl w:val="0B564B76"/>
    <w:styleLink w:val="75"/>
    <w:lvl w:ilvl="0">
      <w:start w:val="1"/>
      <w:numFmt w:val="decimal"/>
      <w:pStyle w:val="1"/>
      <w:lvlText w:val="%1"/>
      <w:lvlJc w:val="left"/>
      <w:pPr>
        <w:tabs>
          <w:tab w:val="num" w:pos="1701"/>
        </w:tabs>
        <w:ind w:left="0" w:firstLine="709"/>
      </w:pPr>
      <w:rPr>
        <w:rFonts w:hint="default"/>
        <w:color w:val="auto"/>
      </w:rPr>
    </w:lvl>
    <w:lvl w:ilvl="1">
      <w:start w:val="1"/>
      <w:numFmt w:val="decimal"/>
      <w:pStyle w:val="2"/>
      <w:lvlText w:val="%1.%2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5"/>
      <w:lvlText w:val="%1.%5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5.%6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4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24"/>
        </w:tabs>
        <w:ind w:left="0" w:firstLine="709"/>
      </w:pPr>
      <w:rPr>
        <w:rFonts w:hint="default"/>
      </w:rPr>
    </w:lvl>
  </w:abstractNum>
  <w:abstractNum w:abstractNumId="25" w15:restartNumberingAfterBreak="0">
    <w:nsid w:val="38BC53C6"/>
    <w:multiLevelType w:val="multilevel"/>
    <w:tmpl w:val="ED48A89E"/>
    <w:numStyleLink w:val="7"/>
  </w:abstractNum>
  <w:abstractNum w:abstractNumId="26" w15:restartNumberingAfterBreak="0">
    <w:nsid w:val="398D25FB"/>
    <w:multiLevelType w:val="multilevel"/>
    <w:tmpl w:val="C0C03F8A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27" w15:restartNumberingAfterBreak="0">
    <w:nsid w:val="3BB30A69"/>
    <w:multiLevelType w:val="multilevel"/>
    <w:tmpl w:val="FEC4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CD12A2"/>
    <w:multiLevelType w:val="multilevel"/>
    <w:tmpl w:val="73087358"/>
    <w:name w:val="7_МС2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29" w15:restartNumberingAfterBreak="0">
    <w:nsid w:val="3E08789F"/>
    <w:multiLevelType w:val="multilevel"/>
    <w:tmpl w:val="A4CE1DC6"/>
    <w:numStyleLink w:val="70"/>
  </w:abstractNum>
  <w:abstractNum w:abstractNumId="30" w15:restartNumberingAfterBreak="0">
    <w:nsid w:val="3ED65A89"/>
    <w:multiLevelType w:val="multilevel"/>
    <w:tmpl w:val="C0C03F8A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31" w15:restartNumberingAfterBreak="0">
    <w:nsid w:val="42E7480F"/>
    <w:multiLevelType w:val="multilevel"/>
    <w:tmpl w:val="4A8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C0CCD"/>
    <w:multiLevelType w:val="multilevel"/>
    <w:tmpl w:val="A4CE1DC6"/>
    <w:numStyleLink w:val="70"/>
  </w:abstractNum>
  <w:abstractNum w:abstractNumId="33" w15:restartNumberingAfterBreak="0">
    <w:nsid w:val="482A252A"/>
    <w:multiLevelType w:val="multilevel"/>
    <w:tmpl w:val="F406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525F20"/>
    <w:multiLevelType w:val="multilevel"/>
    <w:tmpl w:val="2F84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BE7BC9"/>
    <w:multiLevelType w:val="multilevel"/>
    <w:tmpl w:val="23D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F81C06"/>
    <w:multiLevelType w:val="multilevel"/>
    <w:tmpl w:val="0B564B76"/>
    <w:numStyleLink w:val="75"/>
  </w:abstractNum>
  <w:abstractNum w:abstractNumId="37" w15:restartNumberingAfterBreak="0">
    <w:nsid w:val="4CAB726B"/>
    <w:multiLevelType w:val="multilevel"/>
    <w:tmpl w:val="A4CE1DC6"/>
    <w:name w:val="7_НС22222"/>
    <w:numStyleLink w:val="70"/>
  </w:abstractNum>
  <w:abstractNum w:abstractNumId="38" w15:restartNumberingAfterBreak="0">
    <w:nsid w:val="4DB60B65"/>
    <w:multiLevelType w:val="multilevel"/>
    <w:tmpl w:val="83FC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52689"/>
    <w:multiLevelType w:val="multilevel"/>
    <w:tmpl w:val="ED48A89E"/>
    <w:name w:val="7_МС222222"/>
    <w:numStyleLink w:val="7"/>
  </w:abstractNum>
  <w:abstractNum w:abstractNumId="40" w15:restartNumberingAfterBreak="0">
    <w:nsid w:val="50895B69"/>
    <w:multiLevelType w:val="multilevel"/>
    <w:tmpl w:val="73087358"/>
    <w:name w:val="7_НС22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41" w15:restartNumberingAfterBreak="0">
    <w:nsid w:val="553A60BB"/>
    <w:multiLevelType w:val="multilevel"/>
    <w:tmpl w:val="590A6934"/>
    <w:name w:val="7_НС2"/>
    <w:lvl w:ilvl="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440"/>
      </w:pPr>
      <w:rPr>
        <w:rFonts w:hint="default"/>
      </w:rPr>
    </w:lvl>
  </w:abstractNum>
  <w:abstractNum w:abstractNumId="42" w15:restartNumberingAfterBreak="0">
    <w:nsid w:val="555E4BE4"/>
    <w:multiLevelType w:val="multilevel"/>
    <w:tmpl w:val="42CC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9618FD"/>
    <w:multiLevelType w:val="multilevel"/>
    <w:tmpl w:val="73087358"/>
    <w:name w:val="7_НС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44" w15:restartNumberingAfterBreak="0">
    <w:nsid w:val="58144DFB"/>
    <w:multiLevelType w:val="multilevel"/>
    <w:tmpl w:val="C9BC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6B74B3"/>
    <w:multiLevelType w:val="multilevel"/>
    <w:tmpl w:val="6D6A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EA6B61"/>
    <w:multiLevelType w:val="multilevel"/>
    <w:tmpl w:val="ED48A89E"/>
    <w:numStyleLink w:val="7"/>
  </w:abstractNum>
  <w:abstractNum w:abstractNumId="47" w15:restartNumberingAfterBreak="0">
    <w:nsid w:val="5C3769FB"/>
    <w:multiLevelType w:val="multilevel"/>
    <w:tmpl w:val="0CF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80271"/>
    <w:multiLevelType w:val="multilevel"/>
    <w:tmpl w:val="ED48A89E"/>
    <w:name w:val="7_МС2222222222"/>
    <w:numStyleLink w:val="7"/>
  </w:abstractNum>
  <w:abstractNum w:abstractNumId="49" w15:restartNumberingAfterBreak="0">
    <w:nsid w:val="601A2048"/>
    <w:multiLevelType w:val="multilevel"/>
    <w:tmpl w:val="0B564B76"/>
    <w:numStyleLink w:val="75"/>
  </w:abstractNum>
  <w:abstractNum w:abstractNumId="50" w15:restartNumberingAfterBreak="0">
    <w:nsid w:val="61373B68"/>
    <w:multiLevelType w:val="multilevel"/>
    <w:tmpl w:val="6F8C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7156D5"/>
    <w:multiLevelType w:val="multilevel"/>
    <w:tmpl w:val="ED48A89E"/>
    <w:numStyleLink w:val="7"/>
  </w:abstractNum>
  <w:abstractNum w:abstractNumId="52" w15:restartNumberingAfterBreak="0">
    <w:nsid w:val="69EE0D52"/>
    <w:multiLevelType w:val="multilevel"/>
    <w:tmpl w:val="590A6934"/>
    <w:name w:val="7_НС2222222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A337433"/>
    <w:multiLevelType w:val="multilevel"/>
    <w:tmpl w:val="A4CE1DC6"/>
    <w:numStyleLink w:val="70"/>
  </w:abstractNum>
  <w:abstractNum w:abstractNumId="54" w15:restartNumberingAfterBreak="0">
    <w:nsid w:val="6ABD23BA"/>
    <w:multiLevelType w:val="multilevel"/>
    <w:tmpl w:val="A4CE1DC6"/>
    <w:name w:val="7_МС222222222"/>
    <w:numStyleLink w:val="70"/>
  </w:abstractNum>
  <w:abstractNum w:abstractNumId="55" w15:restartNumberingAfterBreak="0">
    <w:nsid w:val="6AE11902"/>
    <w:multiLevelType w:val="multilevel"/>
    <w:tmpl w:val="0B564B76"/>
    <w:numStyleLink w:val="75"/>
  </w:abstractNum>
  <w:abstractNum w:abstractNumId="56" w15:restartNumberingAfterBreak="0">
    <w:nsid w:val="6C780C27"/>
    <w:multiLevelType w:val="multilevel"/>
    <w:tmpl w:val="DCDE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7E2504"/>
    <w:multiLevelType w:val="multilevel"/>
    <w:tmpl w:val="A4CE1DC6"/>
    <w:name w:val="7_МС22222"/>
    <w:numStyleLink w:val="70"/>
  </w:abstractNum>
  <w:abstractNum w:abstractNumId="58" w15:restartNumberingAfterBreak="0">
    <w:nsid w:val="730C57B8"/>
    <w:multiLevelType w:val="multilevel"/>
    <w:tmpl w:val="0B564B76"/>
    <w:numStyleLink w:val="75"/>
  </w:abstractNum>
  <w:abstractNum w:abstractNumId="59" w15:restartNumberingAfterBreak="0">
    <w:nsid w:val="744F572C"/>
    <w:multiLevelType w:val="multilevel"/>
    <w:tmpl w:val="ED48A89E"/>
    <w:name w:val="7_МС2222"/>
    <w:numStyleLink w:val="7"/>
  </w:abstractNum>
  <w:abstractNum w:abstractNumId="60" w15:restartNumberingAfterBreak="0">
    <w:nsid w:val="76FB4175"/>
    <w:multiLevelType w:val="multilevel"/>
    <w:tmpl w:val="D280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7CB0892"/>
    <w:multiLevelType w:val="multilevel"/>
    <w:tmpl w:val="ED48A89E"/>
    <w:name w:val="7_МС22222222"/>
    <w:numStyleLink w:val="7"/>
  </w:abstractNum>
  <w:abstractNum w:abstractNumId="62" w15:restartNumberingAfterBreak="0">
    <w:nsid w:val="782B4C83"/>
    <w:multiLevelType w:val="multilevel"/>
    <w:tmpl w:val="F8CA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1743CA"/>
    <w:multiLevelType w:val="multilevel"/>
    <w:tmpl w:val="C0C03F8A"/>
    <w:lvl w:ilvl="0">
      <w:start w:val="1"/>
      <w:numFmt w:val="decimal"/>
      <w:lvlText w:val="%1."/>
      <w:lvlJc w:val="left"/>
      <w:pPr>
        <w:ind w:left="0" w:firstLine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firstLine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0" w:firstLine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40" w:firstLine="6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0" w:firstLine="6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0" w:firstLine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firstLine="6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0" w:firstLine="6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0" w:firstLine="680"/>
      </w:pPr>
      <w:rPr>
        <w:rFonts w:hint="default"/>
      </w:rPr>
    </w:lvl>
  </w:abstractNum>
  <w:abstractNum w:abstractNumId="64" w15:restartNumberingAfterBreak="0">
    <w:nsid w:val="79BB3D0C"/>
    <w:multiLevelType w:val="multilevel"/>
    <w:tmpl w:val="0B564B76"/>
    <w:numStyleLink w:val="75"/>
  </w:abstractNum>
  <w:abstractNum w:abstractNumId="65" w15:restartNumberingAfterBreak="0">
    <w:nsid w:val="79E76344"/>
    <w:multiLevelType w:val="multilevel"/>
    <w:tmpl w:val="FFBEB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645A60"/>
    <w:multiLevelType w:val="multilevel"/>
    <w:tmpl w:val="BEE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841D02"/>
    <w:multiLevelType w:val="multilevel"/>
    <w:tmpl w:val="F984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358174">
    <w:abstractNumId w:val="10"/>
  </w:num>
  <w:num w:numId="2" w16cid:durableId="1795440096">
    <w:abstractNumId w:val="9"/>
  </w:num>
  <w:num w:numId="3" w16cid:durableId="326908235">
    <w:abstractNumId w:val="46"/>
  </w:num>
  <w:num w:numId="4" w16cid:durableId="1231574815">
    <w:abstractNumId w:val="24"/>
  </w:num>
  <w:num w:numId="5" w16cid:durableId="232006098">
    <w:abstractNumId w:val="36"/>
  </w:num>
  <w:num w:numId="6" w16cid:durableId="495413895">
    <w:abstractNumId w:val="11"/>
  </w:num>
  <w:num w:numId="7" w16cid:durableId="529152278">
    <w:abstractNumId w:val="8"/>
  </w:num>
  <w:num w:numId="8" w16cid:durableId="1280379681">
    <w:abstractNumId w:val="26"/>
  </w:num>
  <w:num w:numId="9" w16cid:durableId="471138547">
    <w:abstractNumId w:val="30"/>
  </w:num>
  <w:num w:numId="10" w16cid:durableId="1101804546">
    <w:abstractNumId w:val="63"/>
  </w:num>
  <w:num w:numId="11" w16cid:durableId="1506434944">
    <w:abstractNumId w:val="4"/>
  </w:num>
  <w:num w:numId="12" w16cid:durableId="1218517248">
    <w:abstractNumId w:val="32"/>
  </w:num>
  <w:num w:numId="13" w16cid:durableId="64547062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768386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2036356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3454529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801059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970010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446214">
    <w:abstractNumId w:val="25"/>
  </w:num>
  <w:num w:numId="20" w16cid:durableId="1383140761">
    <w:abstractNumId w:val="58"/>
  </w:num>
  <w:num w:numId="21" w16cid:durableId="856234082">
    <w:abstractNumId w:val="23"/>
  </w:num>
  <w:num w:numId="22" w16cid:durableId="106434660">
    <w:abstractNumId w:val="53"/>
  </w:num>
  <w:num w:numId="23" w16cid:durableId="1968660856">
    <w:abstractNumId w:val="14"/>
  </w:num>
  <w:num w:numId="24" w16cid:durableId="1665236598">
    <w:abstractNumId w:val="64"/>
  </w:num>
  <w:num w:numId="25" w16cid:durableId="1529224256">
    <w:abstractNumId w:val="49"/>
  </w:num>
  <w:num w:numId="26" w16cid:durableId="492382018">
    <w:abstractNumId w:val="19"/>
  </w:num>
  <w:num w:numId="27" w16cid:durableId="1226643806">
    <w:abstractNumId w:val="55"/>
  </w:num>
  <w:num w:numId="28" w16cid:durableId="1673290432">
    <w:abstractNumId w:val="13"/>
  </w:num>
  <w:num w:numId="29" w16cid:durableId="1750495337">
    <w:abstractNumId w:val="29"/>
  </w:num>
  <w:num w:numId="30" w16cid:durableId="1862471419">
    <w:abstractNumId w:val="16"/>
  </w:num>
  <w:num w:numId="31" w16cid:durableId="1032219517">
    <w:abstractNumId w:val="51"/>
  </w:num>
  <w:num w:numId="32" w16cid:durableId="177740890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197433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37830408">
    <w:abstractNumId w:val="10"/>
  </w:num>
  <w:num w:numId="35" w16cid:durableId="980691733">
    <w:abstractNumId w:val="10"/>
  </w:num>
  <w:num w:numId="36" w16cid:durableId="10975552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590871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82079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754371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0282968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188116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47405137">
    <w:abstractNumId w:val="47"/>
  </w:num>
  <w:num w:numId="43" w16cid:durableId="1670524017">
    <w:abstractNumId w:val="45"/>
  </w:num>
  <w:num w:numId="44" w16cid:durableId="1840466935">
    <w:abstractNumId w:val="18"/>
  </w:num>
  <w:num w:numId="45" w16cid:durableId="2003660205">
    <w:abstractNumId w:val="66"/>
  </w:num>
  <w:num w:numId="46" w16cid:durableId="892621387">
    <w:abstractNumId w:val="35"/>
  </w:num>
  <w:num w:numId="47" w16cid:durableId="1770587794">
    <w:abstractNumId w:val="31"/>
  </w:num>
  <w:num w:numId="48" w16cid:durableId="978344960">
    <w:abstractNumId w:val="27"/>
  </w:num>
  <w:num w:numId="49" w16cid:durableId="85805736">
    <w:abstractNumId w:val="65"/>
  </w:num>
  <w:num w:numId="50" w16cid:durableId="77293169">
    <w:abstractNumId w:val="34"/>
  </w:num>
  <w:num w:numId="51" w16cid:durableId="512763356">
    <w:abstractNumId w:val="67"/>
  </w:num>
  <w:num w:numId="52" w16cid:durableId="293609681">
    <w:abstractNumId w:val="42"/>
  </w:num>
  <w:num w:numId="53" w16cid:durableId="551035850">
    <w:abstractNumId w:val="56"/>
  </w:num>
  <w:num w:numId="54" w16cid:durableId="2088191846">
    <w:abstractNumId w:val="44"/>
  </w:num>
  <w:num w:numId="55" w16cid:durableId="1125150590">
    <w:abstractNumId w:val="62"/>
  </w:num>
  <w:num w:numId="56" w16cid:durableId="626935696">
    <w:abstractNumId w:val="17"/>
  </w:num>
  <w:num w:numId="57" w16cid:durableId="753480058">
    <w:abstractNumId w:val="33"/>
  </w:num>
  <w:num w:numId="58" w16cid:durableId="754326561">
    <w:abstractNumId w:val="2"/>
  </w:num>
  <w:num w:numId="59" w16cid:durableId="1088187790">
    <w:abstractNumId w:val="38"/>
  </w:num>
  <w:num w:numId="60" w16cid:durableId="870646610">
    <w:abstractNumId w:val="5"/>
  </w:num>
  <w:num w:numId="61" w16cid:durableId="630937809">
    <w:abstractNumId w:val="60"/>
  </w:num>
  <w:num w:numId="62" w16cid:durableId="998532598">
    <w:abstractNumId w:val="50"/>
  </w:num>
  <w:num w:numId="63" w16cid:durableId="1293094605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66"/>
    <w:rsid w:val="00002F09"/>
    <w:rsid w:val="0003609E"/>
    <w:rsid w:val="000553D6"/>
    <w:rsid w:val="00060727"/>
    <w:rsid w:val="000A0555"/>
    <w:rsid w:val="000A3AA3"/>
    <w:rsid w:val="000A3E57"/>
    <w:rsid w:val="000D5DD3"/>
    <w:rsid w:val="000D66D3"/>
    <w:rsid w:val="000E0BEF"/>
    <w:rsid w:val="000E3FD1"/>
    <w:rsid w:val="000E66F2"/>
    <w:rsid w:val="000F075D"/>
    <w:rsid w:val="001168C0"/>
    <w:rsid w:val="00122EBE"/>
    <w:rsid w:val="00124C09"/>
    <w:rsid w:val="00136FF6"/>
    <w:rsid w:val="00144645"/>
    <w:rsid w:val="00165AB2"/>
    <w:rsid w:val="001733D3"/>
    <w:rsid w:val="00182073"/>
    <w:rsid w:val="00185BA6"/>
    <w:rsid w:val="001A51FD"/>
    <w:rsid w:val="001A62ED"/>
    <w:rsid w:val="001B172B"/>
    <w:rsid w:val="001B2AA0"/>
    <w:rsid w:val="001B334C"/>
    <w:rsid w:val="001B76B9"/>
    <w:rsid w:val="001B7912"/>
    <w:rsid w:val="001D3D71"/>
    <w:rsid w:val="001E1696"/>
    <w:rsid w:val="001F78EB"/>
    <w:rsid w:val="00241566"/>
    <w:rsid w:val="00267D40"/>
    <w:rsid w:val="00275169"/>
    <w:rsid w:val="00283166"/>
    <w:rsid w:val="002A57EC"/>
    <w:rsid w:val="002B0E06"/>
    <w:rsid w:val="002C2B80"/>
    <w:rsid w:val="002D51BF"/>
    <w:rsid w:val="002E1D7D"/>
    <w:rsid w:val="002F631A"/>
    <w:rsid w:val="00323BC5"/>
    <w:rsid w:val="0033356E"/>
    <w:rsid w:val="0034515D"/>
    <w:rsid w:val="003627CB"/>
    <w:rsid w:val="003A08BE"/>
    <w:rsid w:val="003A4A91"/>
    <w:rsid w:val="003A5B99"/>
    <w:rsid w:val="003D5B74"/>
    <w:rsid w:val="004231FA"/>
    <w:rsid w:val="00444A5D"/>
    <w:rsid w:val="00457EF7"/>
    <w:rsid w:val="00460DE6"/>
    <w:rsid w:val="00462F81"/>
    <w:rsid w:val="00482E63"/>
    <w:rsid w:val="0048546E"/>
    <w:rsid w:val="00497F49"/>
    <w:rsid w:val="004A0A52"/>
    <w:rsid w:val="004A4ECD"/>
    <w:rsid w:val="004A6512"/>
    <w:rsid w:val="004B7C2A"/>
    <w:rsid w:val="004C1A0F"/>
    <w:rsid w:val="004C2723"/>
    <w:rsid w:val="004C547B"/>
    <w:rsid w:val="004D721A"/>
    <w:rsid w:val="004F7D62"/>
    <w:rsid w:val="0050094B"/>
    <w:rsid w:val="00541D9D"/>
    <w:rsid w:val="00565EEB"/>
    <w:rsid w:val="0058153E"/>
    <w:rsid w:val="005B1901"/>
    <w:rsid w:val="005B30B5"/>
    <w:rsid w:val="005B4122"/>
    <w:rsid w:val="005C14B0"/>
    <w:rsid w:val="005C1FB8"/>
    <w:rsid w:val="005C544B"/>
    <w:rsid w:val="005D01D4"/>
    <w:rsid w:val="005D055A"/>
    <w:rsid w:val="005E7796"/>
    <w:rsid w:val="0060642D"/>
    <w:rsid w:val="00617916"/>
    <w:rsid w:val="006251C5"/>
    <w:rsid w:val="006536A1"/>
    <w:rsid w:val="00675E62"/>
    <w:rsid w:val="006B6C84"/>
    <w:rsid w:val="006C66FC"/>
    <w:rsid w:val="006E6F16"/>
    <w:rsid w:val="006E7E08"/>
    <w:rsid w:val="006F0608"/>
    <w:rsid w:val="00711C6D"/>
    <w:rsid w:val="00712F97"/>
    <w:rsid w:val="00720C83"/>
    <w:rsid w:val="00725C20"/>
    <w:rsid w:val="0073469E"/>
    <w:rsid w:val="00741344"/>
    <w:rsid w:val="00767729"/>
    <w:rsid w:val="00770D19"/>
    <w:rsid w:val="00771E2C"/>
    <w:rsid w:val="007B7A4A"/>
    <w:rsid w:val="007D0935"/>
    <w:rsid w:val="0080111C"/>
    <w:rsid w:val="0080268E"/>
    <w:rsid w:val="00805A09"/>
    <w:rsid w:val="00813BC3"/>
    <w:rsid w:val="008165C8"/>
    <w:rsid w:val="00837423"/>
    <w:rsid w:val="008423B8"/>
    <w:rsid w:val="008473AA"/>
    <w:rsid w:val="008526AB"/>
    <w:rsid w:val="008548EA"/>
    <w:rsid w:val="00857D73"/>
    <w:rsid w:val="008651B8"/>
    <w:rsid w:val="00894D0D"/>
    <w:rsid w:val="00896C02"/>
    <w:rsid w:val="008A0D5D"/>
    <w:rsid w:val="008A3B0E"/>
    <w:rsid w:val="008A6A76"/>
    <w:rsid w:val="008D1A32"/>
    <w:rsid w:val="008D615E"/>
    <w:rsid w:val="00902D4C"/>
    <w:rsid w:val="00917A17"/>
    <w:rsid w:val="00931547"/>
    <w:rsid w:val="0093458F"/>
    <w:rsid w:val="00943CC8"/>
    <w:rsid w:val="0097380A"/>
    <w:rsid w:val="00990B91"/>
    <w:rsid w:val="00994CB7"/>
    <w:rsid w:val="009C6337"/>
    <w:rsid w:val="009E6007"/>
    <w:rsid w:val="009F0DA6"/>
    <w:rsid w:val="00A17BB5"/>
    <w:rsid w:val="00A62790"/>
    <w:rsid w:val="00A7287C"/>
    <w:rsid w:val="00A74942"/>
    <w:rsid w:val="00A918FA"/>
    <w:rsid w:val="00AE18FE"/>
    <w:rsid w:val="00AE2788"/>
    <w:rsid w:val="00B03863"/>
    <w:rsid w:val="00B200A3"/>
    <w:rsid w:val="00B32B0D"/>
    <w:rsid w:val="00B37B25"/>
    <w:rsid w:val="00B40462"/>
    <w:rsid w:val="00B5503C"/>
    <w:rsid w:val="00B826FC"/>
    <w:rsid w:val="00BA546E"/>
    <w:rsid w:val="00BC55DD"/>
    <w:rsid w:val="00BC666C"/>
    <w:rsid w:val="00BD4DD6"/>
    <w:rsid w:val="00BE2C9B"/>
    <w:rsid w:val="00C05971"/>
    <w:rsid w:val="00C2079B"/>
    <w:rsid w:val="00C23FA7"/>
    <w:rsid w:val="00C651BD"/>
    <w:rsid w:val="00C67271"/>
    <w:rsid w:val="00C7032C"/>
    <w:rsid w:val="00C93150"/>
    <w:rsid w:val="00CA11BF"/>
    <w:rsid w:val="00CB20E9"/>
    <w:rsid w:val="00CC3E06"/>
    <w:rsid w:val="00CE40F3"/>
    <w:rsid w:val="00CF4963"/>
    <w:rsid w:val="00D35FFD"/>
    <w:rsid w:val="00D70D5D"/>
    <w:rsid w:val="00D70DB8"/>
    <w:rsid w:val="00DA4361"/>
    <w:rsid w:val="00DA654F"/>
    <w:rsid w:val="00DB0A9D"/>
    <w:rsid w:val="00DC4DCB"/>
    <w:rsid w:val="00DC71DC"/>
    <w:rsid w:val="00DD6A35"/>
    <w:rsid w:val="00DE6A50"/>
    <w:rsid w:val="00E0347F"/>
    <w:rsid w:val="00E20CB2"/>
    <w:rsid w:val="00E33FD4"/>
    <w:rsid w:val="00E47A18"/>
    <w:rsid w:val="00E523F1"/>
    <w:rsid w:val="00E52F92"/>
    <w:rsid w:val="00E568F4"/>
    <w:rsid w:val="00E77E0F"/>
    <w:rsid w:val="00E8503C"/>
    <w:rsid w:val="00E954D7"/>
    <w:rsid w:val="00E96278"/>
    <w:rsid w:val="00EA0A96"/>
    <w:rsid w:val="00EA3F1A"/>
    <w:rsid w:val="00EA7FDE"/>
    <w:rsid w:val="00ED62E2"/>
    <w:rsid w:val="00EE1E22"/>
    <w:rsid w:val="00EF0CD2"/>
    <w:rsid w:val="00EF51F7"/>
    <w:rsid w:val="00EF60E3"/>
    <w:rsid w:val="00F0491F"/>
    <w:rsid w:val="00F050A5"/>
    <w:rsid w:val="00F205A2"/>
    <w:rsid w:val="00F30A03"/>
    <w:rsid w:val="00F30F1F"/>
    <w:rsid w:val="00F575DA"/>
    <w:rsid w:val="00F74CBD"/>
    <w:rsid w:val="00F86E56"/>
    <w:rsid w:val="00FA0910"/>
    <w:rsid w:val="00FA4908"/>
    <w:rsid w:val="00FE0CC5"/>
    <w:rsid w:val="00FF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49B187"/>
  <w15:chartTrackingRefBased/>
  <w15:docId w15:val="{8B0D7FB4-1811-4396-A26A-6171894F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0" w:qFormat="1"/>
    <w:lsdException w:name="heading 2" w:locked="0" w:semiHidden="1" w:uiPriority="11" w:unhideWhenUsed="1" w:qFormat="1"/>
    <w:lsdException w:name="heading 3" w:locked="0" w:semiHidden="1" w:uiPriority="12" w:unhideWhenUsed="1" w:qFormat="1"/>
    <w:lsdException w:name="heading 4" w:locked="0" w:semiHidden="1" w:uiPriority="13" w:unhideWhenUsed="1" w:qFormat="1"/>
    <w:lsdException w:name="heading 5" w:semiHidden="1" w:uiPriority="14" w:unhideWhenUsed="1"/>
    <w:lsdException w:name="heading 6" w:locked="0" w:semiHidden="1" w:uiPriority="9" w:unhideWhenUsed="1" w:qFormat="1"/>
    <w:lsdException w:name="heading 7" w:locked="0" w:semiHidden="1" w:uiPriority="16" w:unhideWhenUsed="1" w:qFormat="1"/>
    <w:lsdException w:name="heading 8" w:locked="0" w:semiHidden="1" w:uiPriority="17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8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1" w:qFormat="1"/>
    <w:lsdException w:name="Intense Emphasis" w:uiPriority="90" w:qFormat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aliases w:val="7_Плохой текст"/>
    <w:rsid w:val="00457EF7"/>
    <w:pPr>
      <w:spacing w:before="120" w:line="360" w:lineRule="auto"/>
      <w:ind w:firstLine="680"/>
      <w:jc w:val="both"/>
    </w:pPr>
    <w:rPr>
      <w:rFonts w:ascii="Times New Roman" w:hAnsi="Times New Roman"/>
      <w:color w:val="7030A0"/>
      <w:sz w:val="28"/>
      <w:lang w:eastAsia="ru-RU"/>
    </w:rPr>
  </w:style>
  <w:style w:type="paragraph" w:styleId="1">
    <w:name w:val="heading 1"/>
    <w:aliases w:val="7_1_Раздел_1"/>
    <w:basedOn w:val="76"/>
    <w:next w:val="76"/>
    <w:link w:val="10"/>
    <w:uiPriority w:val="10"/>
    <w:qFormat/>
    <w:rsid w:val="00805A09"/>
    <w:pPr>
      <w:keepNext/>
      <w:keepLines/>
      <w:pageBreakBefore/>
      <w:numPr>
        <w:numId w:val="28"/>
      </w:numPr>
      <w:spacing w:before="0"/>
      <w:outlineLvl w:val="0"/>
    </w:pPr>
    <w:rPr>
      <w:rFonts w:eastAsiaTheme="majorEastAsia" w:cstheme="majorBidi"/>
      <w:b/>
      <w:sz w:val="40"/>
      <w:szCs w:val="32"/>
    </w:rPr>
  </w:style>
  <w:style w:type="paragraph" w:styleId="2">
    <w:name w:val="heading 2"/>
    <w:aliases w:val="7_2_Подраздел_2"/>
    <w:basedOn w:val="76"/>
    <w:next w:val="76"/>
    <w:link w:val="20"/>
    <w:uiPriority w:val="11"/>
    <w:qFormat/>
    <w:rsid w:val="00805A09"/>
    <w:pPr>
      <w:keepNext/>
      <w:keepLines/>
      <w:numPr>
        <w:ilvl w:val="1"/>
        <w:numId w:val="28"/>
      </w:numPr>
      <w:spacing w:before="360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aliases w:val="7_3_Пункт_3"/>
    <w:basedOn w:val="76"/>
    <w:next w:val="76"/>
    <w:link w:val="30"/>
    <w:uiPriority w:val="12"/>
    <w:qFormat/>
    <w:rsid w:val="00805A09"/>
    <w:pPr>
      <w:keepNext/>
      <w:keepLines/>
      <w:numPr>
        <w:ilvl w:val="2"/>
        <w:numId w:val="28"/>
      </w:numPr>
      <w:autoSpaceDE w:val="0"/>
      <w:autoSpaceDN w:val="0"/>
      <w:adjustRightInd w:val="0"/>
      <w:outlineLvl w:val="2"/>
    </w:pPr>
    <w:rPr>
      <w:rFonts w:cs="Times New Roman"/>
    </w:rPr>
  </w:style>
  <w:style w:type="paragraph" w:styleId="4">
    <w:name w:val="heading 4"/>
    <w:aliases w:val="7_4_Подпункт_4"/>
    <w:basedOn w:val="76"/>
    <w:next w:val="76"/>
    <w:link w:val="40"/>
    <w:uiPriority w:val="13"/>
    <w:qFormat/>
    <w:rsid w:val="00805A09"/>
    <w:pPr>
      <w:keepNext/>
      <w:keepLines/>
      <w:numPr>
        <w:ilvl w:val="3"/>
        <w:numId w:val="28"/>
      </w:numPr>
      <w:outlineLvl w:val="3"/>
    </w:pPr>
    <w:rPr>
      <w:rFonts w:eastAsiaTheme="majorEastAsia" w:cs="Times New Roman"/>
      <w:iCs/>
    </w:rPr>
  </w:style>
  <w:style w:type="paragraph" w:styleId="5">
    <w:name w:val="heading 5"/>
    <w:aliases w:val="7_А_Пункт_2"/>
    <w:basedOn w:val="76"/>
    <w:next w:val="76"/>
    <w:link w:val="50"/>
    <w:uiPriority w:val="14"/>
    <w:locked/>
    <w:rsid w:val="00725C20"/>
    <w:pPr>
      <w:keepNext/>
      <w:keepLines/>
      <w:numPr>
        <w:ilvl w:val="4"/>
        <w:numId w:val="28"/>
      </w:numPr>
      <w:outlineLvl w:val="4"/>
    </w:pPr>
    <w:rPr>
      <w:rFonts w:eastAsiaTheme="majorEastAsia" w:cstheme="majorBidi"/>
    </w:rPr>
  </w:style>
  <w:style w:type="paragraph" w:styleId="6">
    <w:name w:val="heading 6"/>
    <w:aliases w:val="7_А_Пункт_3"/>
    <w:basedOn w:val="76"/>
    <w:next w:val="76"/>
    <w:link w:val="60"/>
    <w:uiPriority w:val="15"/>
    <w:locked/>
    <w:rsid w:val="00725C20"/>
    <w:pPr>
      <w:keepNext/>
      <w:keepLines/>
      <w:numPr>
        <w:ilvl w:val="5"/>
        <w:numId w:val="28"/>
      </w:numPr>
      <w:outlineLvl w:val="5"/>
    </w:pPr>
    <w:rPr>
      <w:rFonts w:eastAsiaTheme="majorEastAsia" w:cstheme="majorBidi"/>
    </w:rPr>
  </w:style>
  <w:style w:type="paragraph" w:styleId="77">
    <w:name w:val="heading 7"/>
    <w:basedOn w:val="76"/>
    <w:next w:val="76"/>
    <w:link w:val="78"/>
    <w:uiPriority w:val="16"/>
    <w:locked/>
    <w:rsid w:val="00725C20"/>
    <w:pPr>
      <w:keepNext/>
      <w:keepLines/>
      <w:ind w:firstLine="0"/>
      <w:outlineLvl w:val="6"/>
    </w:pPr>
    <w:rPr>
      <w:rFonts w:eastAsiaTheme="majorEastAsia" w:cstheme="majorBidi"/>
      <w:iCs/>
    </w:rPr>
  </w:style>
  <w:style w:type="paragraph" w:styleId="8">
    <w:name w:val="heading 8"/>
    <w:basedOn w:val="a"/>
    <w:next w:val="a"/>
    <w:link w:val="80"/>
    <w:uiPriority w:val="17"/>
    <w:semiHidden/>
    <w:unhideWhenUsed/>
    <w:locked/>
    <w:rsid w:val="002A57EC"/>
    <w:pPr>
      <w:keepNext/>
      <w:keepLines/>
      <w:spacing w:before="40" w:after="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18"/>
    <w:semiHidden/>
    <w:unhideWhenUsed/>
    <w:qFormat/>
    <w:locked/>
    <w:rsid w:val="002A57EC"/>
    <w:pPr>
      <w:keepNext/>
      <w:keepLines/>
      <w:spacing w:before="40" w:after="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7_1_Раздел_1 Знак"/>
    <w:basedOn w:val="a0"/>
    <w:link w:val="1"/>
    <w:uiPriority w:val="10"/>
    <w:rsid w:val="00805A09"/>
    <w:rPr>
      <w:rFonts w:ascii="Times New Roman" w:eastAsiaTheme="majorEastAsia" w:hAnsi="Times New Roman" w:cstheme="majorBidi"/>
      <w:b/>
      <w:sz w:val="40"/>
      <w:szCs w:val="32"/>
      <w:lang w:eastAsia="ru-RU"/>
    </w:rPr>
  </w:style>
  <w:style w:type="character" w:customStyle="1" w:styleId="20">
    <w:name w:val="Заголовок 2 Знак"/>
    <w:aliases w:val="7_2_Подраздел_2 Знак"/>
    <w:basedOn w:val="a0"/>
    <w:link w:val="2"/>
    <w:uiPriority w:val="11"/>
    <w:rsid w:val="00805A09"/>
    <w:rPr>
      <w:rFonts w:ascii="Times New Roman" w:eastAsiaTheme="majorEastAsia" w:hAnsi="Times New Roman" w:cstheme="majorBidi"/>
      <w:sz w:val="36"/>
      <w:szCs w:val="26"/>
      <w:lang w:eastAsia="ru-RU"/>
    </w:rPr>
  </w:style>
  <w:style w:type="character" w:customStyle="1" w:styleId="30">
    <w:name w:val="Заголовок 3 Знак"/>
    <w:aliases w:val="7_3_Пункт_3 Знак"/>
    <w:basedOn w:val="a0"/>
    <w:link w:val="3"/>
    <w:uiPriority w:val="12"/>
    <w:rsid w:val="00805A09"/>
    <w:rPr>
      <w:rFonts w:ascii="Times New Roman" w:hAnsi="Times New Roman" w:cs="Times New Roman"/>
      <w:sz w:val="28"/>
      <w:lang w:eastAsia="ru-RU"/>
    </w:rPr>
  </w:style>
  <w:style w:type="character" w:customStyle="1" w:styleId="40">
    <w:name w:val="Заголовок 4 Знак"/>
    <w:aliases w:val="7_4_Подпункт_4 Знак"/>
    <w:basedOn w:val="a0"/>
    <w:link w:val="4"/>
    <w:uiPriority w:val="13"/>
    <w:rsid w:val="00805A09"/>
    <w:rPr>
      <w:rFonts w:ascii="Times New Roman" w:eastAsiaTheme="majorEastAsia" w:hAnsi="Times New Roman" w:cs="Times New Roman"/>
      <w:iCs/>
      <w:sz w:val="28"/>
      <w:lang w:eastAsia="ru-RU"/>
    </w:rPr>
  </w:style>
  <w:style w:type="character" w:customStyle="1" w:styleId="60">
    <w:name w:val="Заголовок 6 Знак"/>
    <w:aliases w:val="7_А_Пункт_3 Знак"/>
    <w:basedOn w:val="a0"/>
    <w:link w:val="6"/>
    <w:uiPriority w:val="15"/>
    <w:rsid w:val="00DB0A9D"/>
    <w:rPr>
      <w:rFonts w:ascii="Times New Roman" w:eastAsiaTheme="majorEastAsia" w:hAnsi="Times New Roman" w:cstheme="majorBidi"/>
      <w:sz w:val="28"/>
      <w:lang w:eastAsia="ru-RU"/>
    </w:rPr>
  </w:style>
  <w:style w:type="character" w:customStyle="1" w:styleId="78">
    <w:name w:val="Заголовок 7 Знак"/>
    <w:basedOn w:val="a0"/>
    <w:link w:val="77"/>
    <w:uiPriority w:val="16"/>
    <w:rsid w:val="00DB0A9D"/>
    <w:rPr>
      <w:rFonts w:ascii="Times New Roman" w:eastAsiaTheme="majorEastAsia" w:hAnsi="Times New Roman" w:cstheme="majorBidi"/>
      <w:iCs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17"/>
    <w:semiHidden/>
    <w:rsid w:val="002A57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18"/>
    <w:semiHidden/>
    <w:rsid w:val="002A57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numbering" w:customStyle="1" w:styleId="70">
    <w:name w:val="7_НС"/>
    <w:uiPriority w:val="99"/>
    <w:rsid w:val="001F78EB"/>
    <w:pPr>
      <w:numPr>
        <w:numId w:val="1"/>
      </w:numPr>
    </w:pPr>
  </w:style>
  <w:style w:type="table" w:styleId="a3">
    <w:name w:val="Table Grid"/>
    <w:basedOn w:val="a1"/>
    <w:uiPriority w:val="59"/>
    <w:rsid w:val="000F07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numbering" w:customStyle="1" w:styleId="75">
    <w:name w:val="7_Заголовки"/>
    <w:uiPriority w:val="99"/>
    <w:rsid w:val="00725C20"/>
    <w:pPr>
      <w:numPr>
        <w:numId w:val="4"/>
      </w:numPr>
    </w:pPr>
  </w:style>
  <w:style w:type="numbering" w:customStyle="1" w:styleId="7">
    <w:name w:val="7_МС"/>
    <w:uiPriority w:val="99"/>
    <w:rsid w:val="00124C09"/>
    <w:pPr>
      <w:numPr>
        <w:numId w:val="2"/>
      </w:numPr>
    </w:pPr>
  </w:style>
  <w:style w:type="paragraph" w:customStyle="1" w:styleId="79">
    <w:name w:val="7_Подпись_таблицы"/>
    <w:basedOn w:val="76"/>
    <w:next w:val="76"/>
    <w:link w:val="7a"/>
    <w:uiPriority w:val="31"/>
    <w:qFormat/>
    <w:rsid w:val="0003609E"/>
    <w:pPr>
      <w:keepNext/>
      <w:keepLines/>
      <w:ind w:firstLine="0"/>
    </w:pPr>
    <w:rPr>
      <w:iCs/>
      <w:snapToGrid w:val="0"/>
      <w:szCs w:val="18"/>
    </w:rPr>
  </w:style>
  <w:style w:type="paragraph" w:customStyle="1" w:styleId="7b">
    <w:name w:val="7_Подпись рисунка"/>
    <w:basedOn w:val="76"/>
    <w:next w:val="76"/>
    <w:link w:val="7c"/>
    <w:uiPriority w:val="21"/>
    <w:qFormat/>
    <w:rsid w:val="00805A09"/>
    <w:pPr>
      <w:keepLines/>
      <w:spacing w:before="0" w:after="360" w:line="240" w:lineRule="auto"/>
      <w:ind w:firstLine="0"/>
      <w:jc w:val="center"/>
    </w:pPr>
    <w:rPr>
      <w:iCs/>
      <w:snapToGrid w:val="0"/>
      <w:szCs w:val="18"/>
    </w:rPr>
  </w:style>
  <w:style w:type="character" w:customStyle="1" w:styleId="7a">
    <w:name w:val="7_Подпись_таблицы Знак"/>
    <w:basedOn w:val="a0"/>
    <w:link w:val="79"/>
    <w:uiPriority w:val="31"/>
    <w:rsid w:val="0003609E"/>
    <w:rPr>
      <w:rFonts w:ascii="Times New Roman" w:hAnsi="Times New Roman"/>
      <w:iCs/>
      <w:snapToGrid w:val="0"/>
      <w:sz w:val="28"/>
      <w:szCs w:val="18"/>
      <w:lang w:eastAsia="ru-RU"/>
    </w:rPr>
  </w:style>
  <w:style w:type="character" w:customStyle="1" w:styleId="7c">
    <w:name w:val="7_Подпись рисунка Знак"/>
    <w:basedOn w:val="a0"/>
    <w:link w:val="7b"/>
    <w:uiPriority w:val="21"/>
    <w:rsid w:val="00805A09"/>
    <w:rPr>
      <w:rFonts w:ascii="Times New Roman" w:hAnsi="Times New Roman"/>
      <w:iCs/>
      <w:snapToGrid w:val="0"/>
      <w:sz w:val="28"/>
      <w:szCs w:val="18"/>
      <w:lang w:eastAsia="ru-RU"/>
    </w:rPr>
  </w:style>
  <w:style w:type="paragraph" w:customStyle="1" w:styleId="7d">
    <w:name w:val="7_Формула"/>
    <w:basedOn w:val="76"/>
    <w:next w:val="76"/>
    <w:link w:val="7e"/>
    <w:uiPriority w:val="32"/>
    <w:qFormat/>
    <w:rsid w:val="001F78EB"/>
    <w:pPr>
      <w:spacing w:before="0"/>
      <w:ind w:firstLine="0"/>
      <w:jc w:val="center"/>
    </w:pPr>
    <w:rPr>
      <w:rFonts w:ascii="Cambria Math" w:eastAsia="Times New Roman" w:hAnsi="Cambria Math" w:cs="Times New Roman"/>
      <w:szCs w:val="28"/>
    </w:rPr>
  </w:style>
  <w:style w:type="character" w:customStyle="1" w:styleId="7e">
    <w:name w:val="7_Формула Знак"/>
    <w:basedOn w:val="a0"/>
    <w:link w:val="7d"/>
    <w:uiPriority w:val="32"/>
    <w:rsid w:val="00943CC8"/>
    <w:rPr>
      <w:rFonts w:ascii="Cambria Math" w:eastAsia="Times New Roman" w:hAnsi="Cambria Math" w:cs="Times New Roman"/>
      <w:sz w:val="28"/>
      <w:szCs w:val="28"/>
      <w:lang w:eastAsia="ru-RU"/>
    </w:rPr>
  </w:style>
  <w:style w:type="paragraph" w:customStyle="1" w:styleId="76">
    <w:name w:val="7_Основной_текст"/>
    <w:link w:val="7f"/>
    <w:qFormat/>
    <w:rsid w:val="00805A09"/>
    <w:pPr>
      <w:spacing w:before="120" w:after="0" w:line="360" w:lineRule="auto"/>
      <w:ind w:firstLine="709"/>
      <w:contextualSpacing/>
      <w:jc w:val="both"/>
    </w:pPr>
    <w:rPr>
      <w:rFonts w:ascii="Times New Roman" w:hAnsi="Times New Roman"/>
      <w:sz w:val="28"/>
      <w:lang w:eastAsia="ru-RU"/>
    </w:rPr>
  </w:style>
  <w:style w:type="character" w:customStyle="1" w:styleId="7f">
    <w:name w:val="7_Основной_текст Знак"/>
    <w:link w:val="76"/>
    <w:rsid w:val="00805A09"/>
    <w:rPr>
      <w:rFonts w:ascii="Times New Roman" w:hAnsi="Times New Roman"/>
      <w:sz w:val="28"/>
      <w:lang w:eastAsia="ru-RU"/>
    </w:rPr>
  </w:style>
  <w:style w:type="paragraph" w:styleId="11">
    <w:name w:val="toc 1"/>
    <w:aliases w:val="7_Оглавление_1"/>
    <w:basedOn w:val="76"/>
    <w:next w:val="76"/>
    <w:autoRedefine/>
    <w:uiPriority w:val="39"/>
    <w:rsid w:val="0034515D"/>
    <w:pPr>
      <w:tabs>
        <w:tab w:val="left" w:pos="440"/>
        <w:tab w:val="right" w:leader="dot" w:pos="10196"/>
      </w:tabs>
      <w:spacing w:before="0"/>
      <w:ind w:left="709" w:firstLine="0"/>
      <w:jc w:val="left"/>
    </w:pPr>
  </w:style>
  <w:style w:type="paragraph" w:styleId="21">
    <w:name w:val="toc 2"/>
    <w:aliases w:val="7_Оглавление_2"/>
    <w:basedOn w:val="76"/>
    <w:next w:val="76"/>
    <w:autoRedefine/>
    <w:uiPriority w:val="39"/>
    <w:rsid w:val="009E6007"/>
    <w:pPr>
      <w:tabs>
        <w:tab w:val="left" w:pos="1760"/>
        <w:tab w:val="right" w:leader="dot" w:pos="10196"/>
      </w:tabs>
      <w:spacing w:before="0"/>
      <w:ind w:left="992" w:firstLine="0"/>
      <w:jc w:val="left"/>
    </w:pPr>
  </w:style>
  <w:style w:type="character" w:styleId="a4">
    <w:name w:val="Hyperlink"/>
    <w:basedOn w:val="a0"/>
    <w:uiPriority w:val="99"/>
    <w:unhideWhenUsed/>
    <w:locked/>
    <w:rsid w:val="00F30A03"/>
    <w:rPr>
      <w:color w:val="0563C1" w:themeColor="hyperlink"/>
      <w:u w:val="single"/>
    </w:rPr>
  </w:style>
  <w:style w:type="paragraph" w:customStyle="1" w:styleId="710">
    <w:name w:val="7_НС_В1"/>
    <w:basedOn w:val="71"/>
    <w:uiPriority w:val="50"/>
    <w:qFormat/>
    <w:rsid w:val="001F78EB"/>
    <w:pPr>
      <w:numPr>
        <w:numId w:val="35"/>
      </w:numPr>
    </w:pPr>
  </w:style>
  <w:style w:type="paragraph" w:customStyle="1" w:styleId="71">
    <w:name w:val="7_МС_В1"/>
    <w:basedOn w:val="76"/>
    <w:uiPriority w:val="40"/>
    <w:qFormat/>
    <w:rsid w:val="001F78EB"/>
    <w:pPr>
      <w:numPr>
        <w:numId w:val="63"/>
      </w:numPr>
      <w:spacing w:before="0"/>
    </w:pPr>
  </w:style>
  <w:style w:type="paragraph" w:customStyle="1" w:styleId="7f0">
    <w:name w:val="7_Рисунок"/>
    <w:basedOn w:val="76"/>
    <w:next w:val="7b"/>
    <w:link w:val="7f1"/>
    <w:uiPriority w:val="20"/>
    <w:qFormat/>
    <w:rsid w:val="00805A09"/>
    <w:pPr>
      <w:keepNext/>
      <w:spacing w:before="0"/>
      <w:ind w:firstLine="0"/>
      <w:jc w:val="center"/>
    </w:pPr>
    <w:rPr>
      <w:bCs/>
      <w:noProof/>
    </w:rPr>
  </w:style>
  <w:style w:type="character" w:customStyle="1" w:styleId="7f1">
    <w:name w:val="7_Рисунок Знак"/>
    <w:basedOn w:val="a0"/>
    <w:link w:val="7f0"/>
    <w:uiPriority w:val="20"/>
    <w:rsid w:val="00805A09"/>
    <w:rPr>
      <w:rFonts w:ascii="Times New Roman" w:hAnsi="Times New Roman"/>
      <w:bCs/>
      <w:noProof/>
      <w:sz w:val="28"/>
      <w:lang w:eastAsia="ru-RU"/>
    </w:rPr>
  </w:style>
  <w:style w:type="paragraph" w:customStyle="1" w:styleId="7f2">
    <w:name w:val="7_Таблица"/>
    <w:basedOn w:val="76"/>
    <w:link w:val="7f3"/>
    <w:uiPriority w:val="30"/>
    <w:qFormat/>
    <w:rsid w:val="00805A09"/>
    <w:pPr>
      <w:keepLines/>
      <w:spacing w:before="0" w:line="240" w:lineRule="auto"/>
      <w:ind w:firstLine="0"/>
      <w:jc w:val="center"/>
    </w:pPr>
    <w:rPr>
      <w:rFonts w:eastAsia="Times New Roman" w:cs="Times New Roman"/>
      <w:sz w:val="24"/>
      <w:szCs w:val="24"/>
    </w:rPr>
  </w:style>
  <w:style w:type="character" w:customStyle="1" w:styleId="7f3">
    <w:name w:val="7_Таблица Знак"/>
    <w:basedOn w:val="a0"/>
    <w:link w:val="7f2"/>
    <w:uiPriority w:val="30"/>
    <w:rsid w:val="00805A0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aliases w:val="7_Верхний_колонтитул"/>
    <w:basedOn w:val="76"/>
    <w:link w:val="a6"/>
    <w:uiPriority w:val="99"/>
    <w:unhideWhenUsed/>
    <w:rsid w:val="001F78EB"/>
    <w:pPr>
      <w:tabs>
        <w:tab w:val="center" w:pos="4677"/>
        <w:tab w:val="right" w:pos="9355"/>
      </w:tabs>
      <w:spacing w:before="0" w:line="240" w:lineRule="auto"/>
      <w:ind w:firstLine="0"/>
      <w:jc w:val="center"/>
    </w:pPr>
  </w:style>
  <w:style w:type="character" w:customStyle="1" w:styleId="a6">
    <w:name w:val="Верхний колонтитул Знак"/>
    <w:aliases w:val="7_Верхний_колонтитул Знак"/>
    <w:basedOn w:val="a0"/>
    <w:link w:val="a5"/>
    <w:uiPriority w:val="99"/>
    <w:rsid w:val="001F78EB"/>
    <w:rPr>
      <w:rFonts w:ascii="Times New Roman" w:hAnsi="Times New Roman"/>
      <w:sz w:val="28"/>
      <w:lang w:eastAsia="ru-RU"/>
    </w:rPr>
  </w:style>
  <w:style w:type="paragraph" w:styleId="a7">
    <w:name w:val="footer"/>
    <w:aliases w:val="7_Нижний_колонтитул"/>
    <w:basedOn w:val="76"/>
    <w:link w:val="a8"/>
    <w:uiPriority w:val="99"/>
    <w:unhideWhenUsed/>
    <w:rsid w:val="001F78EB"/>
    <w:pPr>
      <w:tabs>
        <w:tab w:val="center" w:pos="4677"/>
        <w:tab w:val="right" w:pos="9355"/>
      </w:tabs>
      <w:spacing w:before="0" w:line="240" w:lineRule="auto"/>
      <w:ind w:firstLine="0"/>
      <w:jc w:val="center"/>
    </w:pPr>
  </w:style>
  <w:style w:type="character" w:customStyle="1" w:styleId="a8">
    <w:name w:val="Нижний колонтитул Знак"/>
    <w:aliases w:val="7_Нижний_колонтитул Знак"/>
    <w:basedOn w:val="a0"/>
    <w:link w:val="a7"/>
    <w:uiPriority w:val="99"/>
    <w:rsid w:val="001F78EB"/>
    <w:rPr>
      <w:rFonts w:ascii="Times New Roman" w:hAnsi="Times New Roman"/>
      <w:sz w:val="28"/>
      <w:lang w:eastAsia="ru-RU"/>
    </w:rPr>
  </w:style>
  <w:style w:type="paragraph" w:customStyle="1" w:styleId="7f4">
    <w:name w:val="7_Заголовок_без_нумерации"/>
    <w:basedOn w:val="1"/>
    <w:next w:val="76"/>
    <w:uiPriority w:val="9"/>
    <w:qFormat/>
    <w:rsid w:val="00805A09"/>
    <w:pPr>
      <w:numPr>
        <w:numId w:val="0"/>
      </w:numPr>
      <w:ind w:firstLine="709"/>
    </w:pPr>
  </w:style>
  <w:style w:type="paragraph" w:customStyle="1" w:styleId="7f5">
    <w:name w:val="7_Заголовок_для_приложений"/>
    <w:basedOn w:val="7f4"/>
    <w:next w:val="76"/>
    <w:uiPriority w:val="9"/>
    <w:qFormat/>
    <w:rsid w:val="004A4ECD"/>
    <w:pPr>
      <w:ind w:firstLine="0"/>
      <w:jc w:val="center"/>
    </w:pPr>
    <w:rPr>
      <w:sz w:val="36"/>
    </w:rPr>
  </w:style>
  <w:style w:type="table" w:customStyle="1" w:styleId="a9">
    <w:name w:val="Без рамок"/>
    <w:basedOn w:val="a1"/>
    <w:uiPriority w:val="99"/>
    <w:rsid w:val="00E33FD4"/>
    <w:pPr>
      <w:spacing w:after="0" w:line="240" w:lineRule="auto"/>
    </w:pPr>
    <w:tblPr/>
    <w:tcPr>
      <w:vAlign w:val="center"/>
    </w:tcPr>
  </w:style>
  <w:style w:type="character" w:styleId="aa">
    <w:name w:val="Intense Emphasis"/>
    <w:aliases w:val="7_Надстрочный"/>
    <w:basedOn w:val="7f"/>
    <w:uiPriority w:val="90"/>
    <w:qFormat/>
    <w:rsid w:val="00F86E56"/>
    <w:rPr>
      <w:rFonts w:ascii="Times New Roman" w:hAnsi="Times New Roman"/>
      <w:i w:val="0"/>
      <w:iCs/>
      <w:color w:val="auto"/>
      <w:sz w:val="28"/>
      <w:vertAlign w:val="superscript"/>
      <w:lang w:eastAsia="ru-RU"/>
    </w:rPr>
  </w:style>
  <w:style w:type="character" w:styleId="ab">
    <w:name w:val="Subtle Emphasis"/>
    <w:aliases w:val="7_Подстрочный"/>
    <w:basedOn w:val="7f"/>
    <w:uiPriority w:val="91"/>
    <w:qFormat/>
    <w:rsid w:val="00F86E56"/>
    <w:rPr>
      <w:rFonts w:ascii="Times New Roman" w:hAnsi="Times New Roman"/>
      <w:i w:val="0"/>
      <w:iCs/>
      <w:color w:val="auto"/>
      <w:sz w:val="28"/>
      <w:vertAlign w:val="subscript"/>
      <w:lang w:eastAsia="ru-RU"/>
    </w:rPr>
  </w:style>
  <w:style w:type="table" w:customStyle="1" w:styleId="7f6">
    <w:name w:val="7_Б_Таблица"/>
    <w:basedOn w:val="a1"/>
    <w:uiPriority w:val="99"/>
    <w:rsid w:val="00136FF6"/>
    <w:pPr>
      <w:keepLines/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b w:val="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customStyle="1" w:styleId="72">
    <w:name w:val="7_МС_В2"/>
    <w:basedOn w:val="76"/>
    <w:uiPriority w:val="41"/>
    <w:rsid w:val="001F78EB"/>
    <w:pPr>
      <w:numPr>
        <w:ilvl w:val="1"/>
        <w:numId w:val="63"/>
      </w:numPr>
      <w:spacing w:before="0"/>
    </w:pPr>
  </w:style>
  <w:style w:type="table" w:customStyle="1" w:styleId="7f7">
    <w:name w:val="7_М_Таблица"/>
    <w:basedOn w:val="a1"/>
    <w:uiPriority w:val="99"/>
    <w:rsid w:val="00BD4DD6"/>
    <w:pPr>
      <w:keepNext/>
      <w:keepLines/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pPr>
        <w:keepNext w:val="0"/>
        <w:wordWrap/>
      </w:pPr>
    </w:tblStylePr>
  </w:style>
  <w:style w:type="paragraph" w:customStyle="1" w:styleId="7f8">
    <w:name w:val="7_Заголовок_вне_содержания"/>
    <w:basedOn w:val="7f4"/>
    <w:next w:val="76"/>
    <w:link w:val="7f9"/>
    <w:uiPriority w:val="9"/>
    <w:qFormat/>
    <w:rsid w:val="00805A09"/>
  </w:style>
  <w:style w:type="character" w:customStyle="1" w:styleId="7f9">
    <w:name w:val="7_Заголовок_вне_содержания Знак"/>
    <w:basedOn w:val="a0"/>
    <w:link w:val="7f8"/>
    <w:uiPriority w:val="9"/>
    <w:rsid w:val="00805A09"/>
    <w:rPr>
      <w:rFonts w:ascii="Times New Roman" w:eastAsiaTheme="majorEastAsia" w:hAnsi="Times New Roman" w:cstheme="majorBidi"/>
      <w:b/>
      <w:sz w:val="40"/>
      <w:szCs w:val="32"/>
      <w:lang w:eastAsia="ru-RU"/>
    </w:rPr>
  </w:style>
  <w:style w:type="paragraph" w:customStyle="1" w:styleId="73">
    <w:name w:val="7_МС_В3"/>
    <w:basedOn w:val="74"/>
    <w:uiPriority w:val="42"/>
    <w:rsid w:val="001F78EB"/>
    <w:pPr>
      <w:numPr>
        <w:ilvl w:val="2"/>
      </w:numPr>
    </w:pPr>
  </w:style>
  <w:style w:type="paragraph" w:customStyle="1" w:styleId="74">
    <w:name w:val="7_МС_В4"/>
    <w:basedOn w:val="76"/>
    <w:uiPriority w:val="43"/>
    <w:rsid w:val="001F78EB"/>
    <w:pPr>
      <w:numPr>
        <w:ilvl w:val="3"/>
        <w:numId w:val="63"/>
      </w:numPr>
      <w:spacing w:before="0"/>
    </w:pPr>
  </w:style>
  <w:style w:type="paragraph" w:customStyle="1" w:styleId="720">
    <w:name w:val="7_НС_В2"/>
    <w:basedOn w:val="76"/>
    <w:uiPriority w:val="51"/>
    <w:rsid w:val="001F78EB"/>
    <w:pPr>
      <w:numPr>
        <w:ilvl w:val="1"/>
        <w:numId w:val="35"/>
      </w:numPr>
      <w:spacing w:before="0"/>
    </w:pPr>
  </w:style>
  <w:style w:type="paragraph" w:customStyle="1" w:styleId="730">
    <w:name w:val="7_НС_В3"/>
    <w:basedOn w:val="71"/>
    <w:uiPriority w:val="52"/>
    <w:rsid w:val="001F78EB"/>
    <w:pPr>
      <w:numPr>
        <w:ilvl w:val="2"/>
        <w:numId w:val="35"/>
      </w:numPr>
    </w:pPr>
  </w:style>
  <w:style w:type="paragraph" w:customStyle="1" w:styleId="740">
    <w:name w:val="7_НС_В4"/>
    <w:basedOn w:val="72"/>
    <w:uiPriority w:val="53"/>
    <w:rsid w:val="001F78EB"/>
    <w:pPr>
      <w:numPr>
        <w:ilvl w:val="3"/>
        <w:numId w:val="35"/>
      </w:numPr>
    </w:pPr>
  </w:style>
  <w:style w:type="character" w:customStyle="1" w:styleId="50">
    <w:name w:val="Заголовок 5 Знак"/>
    <w:aliases w:val="7_А_Пункт_2 Знак"/>
    <w:basedOn w:val="a0"/>
    <w:link w:val="5"/>
    <w:uiPriority w:val="14"/>
    <w:rsid w:val="00DB0A9D"/>
    <w:rPr>
      <w:rFonts w:ascii="Times New Roman" w:eastAsiaTheme="majorEastAsia" w:hAnsi="Times New Roman" w:cstheme="majorBidi"/>
      <w:sz w:val="28"/>
      <w:lang w:eastAsia="ru-RU"/>
    </w:rPr>
  </w:style>
  <w:style w:type="table" w:styleId="-1">
    <w:name w:val="Grid Table 1 Light"/>
    <w:basedOn w:val="a1"/>
    <w:uiPriority w:val="46"/>
    <w:locked/>
    <w:rsid w:val="005815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c">
    <w:name w:val="Grid Table Light"/>
    <w:basedOn w:val="a1"/>
    <w:uiPriority w:val="40"/>
    <w:locked/>
    <w:rsid w:val="003A08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7fa">
    <w:name w:val="7_где_Формула"/>
    <w:basedOn w:val="76"/>
    <w:next w:val="7fb"/>
    <w:uiPriority w:val="33"/>
    <w:qFormat/>
    <w:rsid w:val="00D70D5D"/>
    <w:pPr>
      <w:spacing w:before="0"/>
      <w:ind w:firstLine="0"/>
    </w:pPr>
  </w:style>
  <w:style w:type="paragraph" w:customStyle="1" w:styleId="7fb">
    <w:name w:val="7_после_где_Формула"/>
    <w:basedOn w:val="76"/>
    <w:next w:val="76"/>
    <w:uiPriority w:val="34"/>
    <w:qFormat/>
    <w:rsid w:val="00D70D5D"/>
    <w:pPr>
      <w:spacing w:before="0"/>
      <w:ind w:firstLine="482"/>
    </w:pPr>
    <w:rPr>
      <w:lang w:val="en-US"/>
    </w:rPr>
  </w:style>
  <w:style w:type="character" w:styleId="ad">
    <w:name w:val="annotation reference"/>
    <w:basedOn w:val="a0"/>
    <w:uiPriority w:val="99"/>
    <w:semiHidden/>
    <w:unhideWhenUsed/>
    <w:locked/>
    <w:rsid w:val="0014464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locked/>
    <w:rsid w:val="00457EF7"/>
    <w:pPr>
      <w:spacing w:line="240" w:lineRule="auto"/>
    </w:pPr>
    <w:rPr>
      <w:color w:val="auto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457EF7"/>
    <w:rPr>
      <w:rFonts w:ascii="Times New Roman" w:hAnsi="Times New Roman"/>
      <w:sz w:val="28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locked/>
    <w:rsid w:val="00457EF7"/>
    <w:rPr>
      <w:bCs/>
      <w:i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457EF7"/>
    <w:rPr>
      <w:rFonts w:ascii="Times New Roman" w:hAnsi="Times New Roman"/>
      <w:bCs/>
      <w:i/>
      <w:sz w:val="28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locked/>
    <w:rsid w:val="00457EF7"/>
    <w:pPr>
      <w:spacing w:before="0" w:after="0" w:line="240" w:lineRule="auto"/>
    </w:pPr>
    <w:rPr>
      <w:rFonts w:ascii="Segoe UI" w:hAnsi="Segoe UI" w:cs="Segoe UI"/>
      <w:color w:val="auto"/>
      <w:sz w:val="24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457EF7"/>
    <w:rPr>
      <w:rFonts w:ascii="Segoe UI" w:hAnsi="Segoe UI" w:cs="Segoe UI"/>
      <w:sz w:val="24"/>
      <w:szCs w:val="18"/>
      <w:lang w:eastAsia="ru-RU"/>
    </w:rPr>
  </w:style>
  <w:style w:type="paragraph" w:styleId="af4">
    <w:name w:val="footnote text"/>
    <w:basedOn w:val="a"/>
    <w:link w:val="af5"/>
    <w:uiPriority w:val="99"/>
    <w:semiHidden/>
    <w:unhideWhenUsed/>
    <w:locked/>
    <w:rsid w:val="00144645"/>
    <w:pPr>
      <w:spacing w:before="0" w:after="0" w:line="240" w:lineRule="auto"/>
    </w:pPr>
    <w:rPr>
      <w:color w:val="auto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144645"/>
    <w:rPr>
      <w:rFonts w:ascii="Times New Roman" w:hAnsi="Times New Roman"/>
      <w:sz w:val="28"/>
      <w:szCs w:val="20"/>
      <w:lang w:eastAsia="ru-RU"/>
    </w:rPr>
  </w:style>
  <w:style w:type="character" w:styleId="af6">
    <w:name w:val="Placeholder Text"/>
    <w:basedOn w:val="a0"/>
    <w:uiPriority w:val="99"/>
    <w:semiHidden/>
    <w:locked/>
    <w:rsid w:val="008026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\&#1044;&#1086;&#1082;&#1091;&#1084;&#1077;&#1085;&#1090;&#1099;\&#1056;&#1072;&#1073;&#1086;&#1090;&#1072;\!&#1064;&#1040;&#1041;&#1051;&#1054;&#1053;_v2.27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BF4671081346C4997F5D40FF4B4F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B76F6A-8DFE-4D2C-908D-7C28F7E21598}"/>
      </w:docPartPr>
      <w:docPartBody>
        <w:p w:rsidR="00000000" w:rsidRDefault="00000000">
          <w:pPr>
            <w:pStyle w:val="45BF4671081346C4997F5D40FF4B4FB3"/>
          </w:pPr>
          <w:r w:rsidRPr="00C713FB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C5"/>
    <w:rsid w:val="00323BC5"/>
    <w:rsid w:val="00A0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5BF4671081346C4997F5D40FF4B4FB3">
    <w:name w:val="45BF4671081346C4997F5D40FF4B4F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ИФЯФ 1234567890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094E38-BA3A-44CB-9FCF-AAC517E38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!ШАБЛОН_v2.27.dotm</Template>
  <TotalTime>22</TotalTime>
  <Pages>8</Pages>
  <Words>673</Words>
  <Characters>3989</Characters>
  <Application>Microsoft Office Word</Application>
  <DocSecurity>0</DocSecurity>
  <Lines>209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Denald</dc:creator>
  <cp:keywords/>
  <dc:description/>
  <cp:lastModifiedBy>Dream Denald</cp:lastModifiedBy>
  <cp:revision>4</cp:revision>
  <dcterms:created xsi:type="dcterms:W3CDTF">2025-12-26T12:23:00Z</dcterms:created>
  <dcterms:modified xsi:type="dcterms:W3CDTF">2025-12-26T12:45:00Z</dcterms:modified>
</cp:coreProperties>
</file>